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8CF0" w14:textId="77777777" w:rsidR="00C13555" w:rsidRPr="00CC5DFC" w:rsidRDefault="003838BB">
      <w:pPr>
        <w:rPr>
          <w14:ligatures w14:val="none"/>
        </w:rPr>
      </w:pPr>
      <w:r w:rsidRPr="00CC5DFC">
        <w:rPr>
          <w:noProof/>
          <w14:ligatures w14:val="none"/>
        </w:rPr>
        <w:drawing>
          <wp:inline distT="0" distB="0" distL="0" distR="0" wp14:anchorId="16A19627" wp14:editId="22F7AEBF">
            <wp:extent cx="3107872" cy="451485"/>
            <wp:effectExtent l="0" t="0" r="0" b="5715"/>
            <wp:docPr id="124753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24" name="Grafik 1247532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" t="15323" r="2546" b="1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487" cy="45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2AA07" w14:textId="77777777" w:rsidR="00174341" w:rsidRPr="00CC5DFC" w:rsidRDefault="00174341">
      <w:pPr>
        <w:rPr>
          <w14:ligatures w14:val="none"/>
        </w:rPr>
      </w:pPr>
    </w:p>
    <w:p w14:paraId="6461BC63" w14:textId="77777777" w:rsidR="00174341" w:rsidRPr="00CC5DFC" w:rsidRDefault="00174341">
      <w:pPr>
        <w:rPr>
          <w14:ligatures w14:val="none"/>
        </w:rPr>
      </w:pPr>
    </w:p>
    <w:p w14:paraId="148506E5" w14:textId="77777777" w:rsidR="00174341" w:rsidRPr="00CC5DFC" w:rsidRDefault="00174341">
      <w:pPr>
        <w:rPr>
          <w:rFonts w:ascii="Calibri" w:hAnsi="Calibri" w:cs="Calibri"/>
          <w:b/>
          <w:bCs/>
          <w14:ligatures w14:val="none"/>
        </w:rPr>
      </w:pPr>
      <w:r w:rsidRPr="00CC5DFC">
        <w:rPr>
          <w:rFonts w:ascii="Calibri" w:hAnsi="Calibri" w:cs="Calibri"/>
          <w:b/>
          <w:bCs/>
          <w14:ligatures w14:val="none"/>
        </w:rPr>
        <w:t>Lehrstuhl für Kommunikationswissenschaft</w:t>
      </w:r>
    </w:p>
    <w:p w14:paraId="4E664C5E" w14:textId="77777777" w:rsidR="00174341" w:rsidRPr="00CC5DFC" w:rsidRDefault="00174341">
      <w:pPr>
        <w:rPr>
          <w:rFonts w:ascii="Calibri" w:hAnsi="Calibri" w:cs="Calibri"/>
          <w:b/>
          <w:bCs/>
          <w14:ligatures w14:val="none"/>
        </w:rPr>
      </w:pPr>
    </w:p>
    <w:p w14:paraId="458C8F6F" w14:textId="77777777" w:rsidR="00A97777" w:rsidRPr="00CC5DFC" w:rsidRDefault="00A97777">
      <w:pPr>
        <w:rPr>
          <w:rFonts w:ascii="Calibri" w:hAnsi="Calibri" w:cs="Calibri"/>
          <w:b/>
          <w:bCs/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548708DE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3C6774A2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Semester:</w:t>
            </w:r>
          </w:p>
        </w:tc>
        <w:tc>
          <w:tcPr>
            <w:tcW w:w="5806" w:type="dxa"/>
            <w:vAlign w:val="center"/>
          </w:tcPr>
          <w:p w14:paraId="67F2467D" w14:textId="4DB99E65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[Winter-/Sommersemester</w:t>
            </w:r>
            <w:r w:rsidR="00A52E9F">
              <w:rPr>
                <w:rFonts w:ascii="Calibri" w:hAnsi="Calibri" w:cs="Calibri"/>
                <w14:ligatures w14:val="none"/>
              </w:rPr>
              <w:t>,</w:t>
            </w:r>
            <w:r w:rsidRPr="00CC5DFC">
              <w:rPr>
                <w:rFonts w:ascii="Calibri" w:hAnsi="Calibri" w:cs="Calibri"/>
                <w14:ligatures w14:val="none"/>
              </w:rPr>
              <w:t xml:space="preserve"> Jahr]</w:t>
            </w:r>
          </w:p>
        </w:tc>
      </w:tr>
      <w:tr w:rsidR="00174341" w:rsidRPr="00CC5DFC" w14:paraId="1C75CB0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B6C1639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 xml:space="preserve">Dozentin/Dozent: </w:t>
            </w:r>
          </w:p>
        </w:tc>
        <w:tc>
          <w:tcPr>
            <w:tcW w:w="5806" w:type="dxa"/>
            <w:vAlign w:val="center"/>
          </w:tcPr>
          <w:p w14:paraId="5C9D5FEC" w14:textId="77777777" w:rsidR="00174341" w:rsidRPr="00CC5DFC" w:rsidRDefault="00174341" w:rsidP="00174341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[…]</w:t>
            </w:r>
          </w:p>
        </w:tc>
      </w:tr>
    </w:tbl>
    <w:p w14:paraId="6DFBCE9F" w14:textId="77777777" w:rsidR="00174341" w:rsidRPr="00CC5DFC" w:rsidRDefault="00174341">
      <w:pPr>
        <w:rPr>
          <w:rFonts w:ascii="Calibri" w:hAnsi="Calibri" w:cs="Calibri"/>
          <w14:ligatures w14:val="none"/>
        </w:rPr>
      </w:pPr>
    </w:p>
    <w:p w14:paraId="7032913C" w14:textId="77777777" w:rsidR="00174341" w:rsidRPr="00CC5DFC" w:rsidRDefault="00174341">
      <w:pPr>
        <w:rPr>
          <w14:ligatures w14:val="none"/>
        </w:rPr>
      </w:pPr>
    </w:p>
    <w:p w14:paraId="5EFAA527" w14:textId="77777777" w:rsidR="00174341" w:rsidRPr="00CC5DFC" w:rsidRDefault="00174341">
      <w:pPr>
        <w:rPr>
          <w14:ligatures w14:val="none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06"/>
      </w:tblGrid>
      <w:tr w:rsidR="00174341" w:rsidRPr="00CC5DFC" w14:paraId="64B08CAC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509EBAD5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Titel der Arbeit:</w:t>
            </w:r>
          </w:p>
        </w:tc>
        <w:tc>
          <w:tcPr>
            <w:tcW w:w="5806" w:type="dxa"/>
            <w:vAlign w:val="center"/>
          </w:tcPr>
          <w:p w14:paraId="74726C45" w14:textId="77777777" w:rsidR="00174341" w:rsidRPr="00CC5DFC" w:rsidRDefault="00174341" w:rsidP="00A441ED">
            <w:pPr>
              <w:rPr>
                <w:rFonts w:ascii="Calibri" w:hAnsi="Calibri" w:cs="Calibri"/>
                <w:b/>
                <w:bCs/>
                <w14:ligatures w14:val="none"/>
              </w:rPr>
            </w:pPr>
            <w:r w:rsidRPr="00CC5DFC">
              <w:rPr>
                <w:rFonts w:ascii="Calibri" w:hAnsi="Calibri" w:cs="Calibri"/>
                <w:b/>
                <w:bCs/>
                <w14:ligatures w14:val="none"/>
              </w:rPr>
              <w:t>Titel der Arbeit</w:t>
            </w:r>
          </w:p>
        </w:tc>
      </w:tr>
      <w:tr w:rsidR="00174341" w:rsidRPr="00CC5DFC" w14:paraId="2A97DBFF" w14:textId="77777777" w:rsidTr="00A97777">
        <w:trPr>
          <w:trHeight w:val="567"/>
        </w:trPr>
        <w:tc>
          <w:tcPr>
            <w:tcW w:w="3256" w:type="dxa"/>
            <w:vAlign w:val="center"/>
          </w:tcPr>
          <w:p w14:paraId="64119B31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 xml:space="preserve">Anzahl der Wörter: </w:t>
            </w:r>
          </w:p>
        </w:tc>
        <w:tc>
          <w:tcPr>
            <w:tcW w:w="5806" w:type="dxa"/>
            <w:vAlign w:val="center"/>
          </w:tcPr>
          <w:p w14:paraId="127B988C" w14:textId="77777777" w:rsidR="00174341" w:rsidRPr="00CC5DFC" w:rsidRDefault="00174341" w:rsidP="00A441ED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Anzahl</w:t>
            </w:r>
          </w:p>
        </w:tc>
      </w:tr>
    </w:tbl>
    <w:tbl>
      <w:tblPr>
        <w:tblStyle w:val="TableGrid"/>
        <w:tblpPr w:leftFromText="141" w:rightFromText="141" w:vertAnchor="text" w:horzAnchor="margin" w:tblpX="-142" w:tblpY="45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373"/>
      </w:tblGrid>
      <w:tr w:rsidR="00A97777" w:rsidRPr="00CC5DFC" w14:paraId="70D6AF4C" w14:textId="77777777" w:rsidTr="00A97777">
        <w:trPr>
          <w:trHeight w:val="340"/>
        </w:trPr>
        <w:tc>
          <w:tcPr>
            <w:tcW w:w="2689" w:type="dxa"/>
          </w:tcPr>
          <w:p w14:paraId="1EDF94C3" w14:textId="3B0E5E6D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Name</w:t>
            </w:r>
            <w:r w:rsidR="00A52E9F">
              <w:rPr>
                <w:rFonts w:ascii="Calibri" w:hAnsi="Calibri" w:cs="Calibri"/>
                <w14:ligatures w14:val="none"/>
              </w:rPr>
              <w:t>(n)</w:t>
            </w:r>
            <w:r w:rsidRPr="00CC5DFC">
              <w:rPr>
                <w:rFonts w:ascii="Calibri" w:hAnsi="Calibri" w:cs="Calibri"/>
                <w14:ligatures w14:val="none"/>
              </w:rPr>
              <w:t>:</w:t>
            </w:r>
          </w:p>
        </w:tc>
        <w:tc>
          <w:tcPr>
            <w:tcW w:w="6373" w:type="dxa"/>
          </w:tcPr>
          <w:p w14:paraId="025ACF7D" w14:textId="525A1991" w:rsidR="00A97777" w:rsidRPr="00CC5DFC" w:rsidRDefault="00A52E9F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Vorname</w:t>
            </w:r>
            <w:r>
              <w:rPr>
                <w:rFonts w:ascii="Calibri" w:hAnsi="Calibri" w:cs="Calibri"/>
                <w14:ligatures w14:val="none"/>
              </w:rPr>
              <w:t>(n)</w:t>
            </w:r>
            <w:r w:rsidR="00A97777" w:rsidRPr="00CC5DFC">
              <w:rPr>
                <w:rFonts w:ascii="Calibri" w:hAnsi="Calibri" w:cs="Calibri"/>
                <w14:ligatures w14:val="none"/>
              </w:rPr>
              <w:t>/Name</w:t>
            </w:r>
            <w:r>
              <w:rPr>
                <w:rFonts w:ascii="Calibri" w:hAnsi="Calibri" w:cs="Calibri"/>
                <w14:ligatures w14:val="none"/>
              </w:rPr>
              <w:t>(n)]</w:t>
            </w:r>
          </w:p>
        </w:tc>
      </w:tr>
      <w:tr w:rsidR="00A97777" w:rsidRPr="00CC5DFC" w14:paraId="1CBF49B4" w14:textId="77777777" w:rsidTr="00A97777">
        <w:trPr>
          <w:trHeight w:val="340"/>
        </w:trPr>
        <w:tc>
          <w:tcPr>
            <w:tcW w:w="2689" w:type="dxa"/>
          </w:tcPr>
          <w:p w14:paraId="770FDBFD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Matrikelnummer:</w:t>
            </w:r>
          </w:p>
        </w:tc>
        <w:tc>
          <w:tcPr>
            <w:tcW w:w="6373" w:type="dxa"/>
          </w:tcPr>
          <w:p w14:paraId="36776089" w14:textId="102B748A" w:rsidR="00A97777" w:rsidRPr="00CC5DFC" w:rsidRDefault="00A52E9F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Matrikelnummer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18F139A0" w14:textId="77777777" w:rsidTr="00A97777">
        <w:trPr>
          <w:trHeight w:val="340"/>
        </w:trPr>
        <w:tc>
          <w:tcPr>
            <w:tcW w:w="2689" w:type="dxa"/>
          </w:tcPr>
          <w:p w14:paraId="717B4160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Studiengang:</w:t>
            </w:r>
          </w:p>
        </w:tc>
        <w:tc>
          <w:tcPr>
            <w:tcW w:w="6373" w:type="dxa"/>
          </w:tcPr>
          <w:p w14:paraId="2087E88D" w14:textId="20A32B45" w:rsidR="00A97777" w:rsidRPr="00CC5DFC" w:rsidRDefault="00A52E9F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proofErr w:type="gramStart"/>
            <w:r>
              <w:rPr>
                <w:rFonts w:ascii="Calibri" w:hAnsi="Calibri" w:cs="Calibri"/>
                <w14:ligatures w14:val="none"/>
              </w:rPr>
              <w:t>Hier</w:t>
            </w:r>
            <w:proofErr w:type="gramEnd"/>
            <w:r>
              <w:rPr>
                <w:rFonts w:ascii="Calibri" w:hAnsi="Calibri" w:cs="Calibri"/>
                <w14:ligatures w14:val="none"/>
              </w:rPr>
              <w:t xml:space="preserve"> angeben]</w:t>
            </w:r>
          </w:p>
        </w:tc>
      </w:tr>
      <w:tr w:rsidR="00A97777" w:rsidRPr="00CC5DFC" w14:paraId="35E89171" w14:textId="77777777" w:rsidTr="00A97777">
        <w:trPr>
          <w:trHeight w:val="340"/>
        </w:trPr>
        <w:tc>
          <w:tcPr>
            <w:tcW w:w="2689" w:type="dxa"/>
          </w:tcPr>
          <w:p w14:paraId="793C5EC7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Studiensemester:</w:t>
            </w:r>
          </w:p>
        </w:tc>
        <w:tc>
          <w:tcPr>
            <w:tcW w:w="6373" w:type="dxa"/>
          </w:tcPr>
          <w:p w14:paraId="1C0CE637" w14:textId="50DCDE42" w:rsidR="00A97777" w:rsidRPr="00CC5DFC" w:rsidRDefault="00A52E9F" w:rsidP="00A97777">
            <w:pPr>
              <w:rPr>
                <w:rFonts w:ascii="Calibri" w:hAnsi="Calibri" w:cs="Calibri"/>
                <w14:ligatures w14:val="none"/>
              </w:rPr>
            </w:pPr>
            <w:r>
              <w:rPr>
                <w:rFonts w:ascii="Calibri" w:hAnsi="Calibri" w:cs="Calibri"/>
                <w14:ligatures w14:val="none"/>
              </w:rPr>
              <w:t>[</w:t>
            </w:r>
            <w:r w:rsidR="00A97777" w:rsidRPr="00CC5DFC">
              <w:rPr>
                <w:rFonts w:ascii="Calibri" w:hAnsi="Calibri" w:cs="Calibri"/>
                <w14:ligatures w14:val="none"/>
              </w:rPr>
              <w:t>Studiensemester</w:t>
            </w:r>
            <w:r>
              <w:rPr>
                <w:rFonts w:ascii="Calibri" w:hAnsi="Calibri" w:cs="Calibri"/>
                <w14:ligatures w14:val="none"/>
              </w:rPr>
              <w:t>]</w:t>
            </w:r>
          </w:p>
        </w:tc>
      </w:tr>
      <w:tr w:rsidR="00A97777" w:rsidRPr="00CC5DFC" w14:paraId="4928BAE7" w14:textId="77777777" w:rsidTr="00A97777">
        <w:trPr>
          <w:trHeight w:val="371"/>
        </w:trPr>
        <w:tc>
          <w:tcPr>
            <w:tcW w:w="2689" w:type="dxa"/>
          </w:tcPr>
          <w:p w14:paraId="5B89DA8C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E-Mail-Adresse:</w:t>
            </w:r>
          </w:p>
        </w:tc>
        <w:tc>
          <w:tcPr>
            <w:tcW w:w="6373" w:type="dxa"/>
          </w:tcPr>
          <w:p w14:paraId="5292147C" w14:textId="77777777" w:rsidR="00A97777" w:rsidRPr="00CC5DFC" w:rsidRDefault="00A97777" w:rsidP="00A97777">
            <w:pPr>
              <w:rPr>
                <w:rFonts w:ascii="Calibri" w:hAnsi="Calibri" w:cs="Calibri"/>
                <w14:ligatures w14:val="none"/>
              </w:rPr>
            </w:pPr>
            <w:r w:rsidRPr="00CC5DFC">
              <w:rPr>
                <w:rFonts w:ascii="Calibri" w:hAnsi="Calibri" w:cs="Calibri"/>
                <w14:ligatures w14:val="none"/>
              </w:rPr>
              <w:t>E-Mail-Adresse</w:t>
            </w:r>
          </w:p>
        </w:tc>
      </w:tr>
    </w:tbl>
    <w:p w14:paraId="3A97124D" w14:textId="77777777" w:rsidR="00174341" w:rsidRPr="00CC5DFC" w:rsidRDefault="00174341">
      <w:pPr>
        <w:rPr>
          <w14:ligatures w14:val="none"/>
        </w:rPr>
      </w:pPr>
    </w:p>
    <w:p w14:paraId="50A5DA68" w14:textId="77777777" w:rsidR="00174341" w:rsidRPr="00CC5DFC" w:rsidRDefault="00174341">
      <w:pPr>
        <w:rPr>
          <w14:ligatures w14:val="none"/>
        </w:rPr>
      </w:pPr>
    </w:p>
    <w:p w14:paraId="05B897BC" w14:textId="77777777" w:rsidR="00A97777" w:rsidRPr="00CC5DFC" w:rsidRDefault="00A97777">
      <w:pPr>
        <w:rPr>
          <w14:ligatures w14:val="none"/>
        </w:rPr>
      </w:pPr>
    </w:p>
    <w:p w14:paraId="15A1B382" w14:textId="77777777" w:rsidR="00A97777" w:rsidRPr="00CC5DFC" w:rsidRDefault="00A97777">
      <w:pPr>
        <w:rPr>
          <w14:ligatures w14:val="none"/>
        </w:rPr>
      </w:pPr>
    </w:p>
    <w:p w14:paraId="77703C25" w14:textId="77777777" w:rsidR="00A97777" w:rsidRPr="00CC5DFC" w:rsidRDefault="00A97777">
      <w:pPr>
        <w:rPr>
          <w14:ligatures w14:val="none"/>
        </w:rPr>
      </w:pPr>
    </w:p>
    <w:p w14:paraId="27C040F1" w14:textId="77777777" w:rsidR="00A97777" w:rsidRPr="00CC5DFC" w:rsidRDefault="00A97777">
      <w:pPr>
        <w:rPr>
          <w14:ligatures w14:val="none"/>
        </w:rPr>
      </w:pPr>
    </w:p>
    <w:sectPr w:rsidR="00A97777" w:rsidRPr="00CC5D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53"/>
    <w:rsid w:val="000F426C"/>
    <w:rsid w:val="00174341"/>
    <w:rsid w:val="002242A8"/>
    <w:rsid w:val="00261FBD"/>
    <w:rsid w:val="003838BB"/>
    <w:rsid w:val="004407B9"/>
    <w:rsid w:val="005863A0"/>
    <w:rsid w:val="00603F53"/>
    <w:rsid w:val="00A52E9F"/>
    <w:rsid w:val="00A97777"/>
    <w:rsid w:val="00AE4AA4"/>
    <w:rsid w:val="00B96492"/>
    <w:rsid w:val="00C13555"/>
    <w:rsid w:val="00CC5DFC"/>
    <w:rsid w:val="00EB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05699"/>
  <w15:chartTrackingRefBased/>
  <w15:docId w15:val="{4D516926-9083-41C6-9253-756620D2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\Documents\HiWi%20Stelle\Arbeitsauftr&#228;ge\Aufgabe%2025.2%20-%20Leitfaden\title_page_template_03.2026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0A41-B536-4DA5-9C58-2F0B63DA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C:\Users\irina\Documents\HiWi Stelle\Arbeitsaufträge\Aufgabe 25.2 - Leitfaden\title_page_template_03.2026.dotx</Template>
  <TotalTime>2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Mergel</dc:creator>
  <cp:keywords/>
  <dc:description/>
  <cp:lastModifiedBy>Klingelhöfer, Julius</cp:lastModifiedBy>
  <cp:revision>4</cp:revision>
  <cp:lastPrinted>2026-04-02T12:17:00Z</cp:lastPrinted>
  <dcterms:created xsi:type="dcterms:W3CDTF">2026-04-02T12:17:00Z</dcterms:created>
  <dcterms:modified xsi:type="dcterms:W3CDTF">2026-10-09T15:50:00Z</dcterms:modified>
</cp:coreProperties>
</file>