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8CF0" w14:textId="77777777" w:rsidR="00C13555" w:rsidRPr="00CC5DFC" w:rsidRDefault="003838BB">
      <w:pPr>
        <w:rPr>
          <w14:ligatures w14:val="none"/>
        </w:rPr>
      </w:pPr>
      <w:r w:rsidRPr="00CC5DFC">
        <w:rPr>
          <w:noProof/>
          <w14:ligatures w14:val="none"/>
        </w:rPr>
        <w:drawing>
          <wp:inline distT="0" distB="0" distL="0" distR="0" wp14:anchorId="16A19627" wp14:editId="22F7AEBF">
            <wp:extent cx="3107872" cy="451485"/>
            <wp:effectExtent l="0" t="0" r="0" b="5715"/>
            <wp:docPr id="124753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24" name="Grafik 1247532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5" t="15323" r="2546" b="1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87" cy="45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AA07" w14:textId="77777777" w:rsidR="00174341" w:rsidRPr="00CC5DFC" w:rsidRDefault="00174341">
      <w:pPr>
        <w:rPr>
          <w14:ligatures w14:val="none"/>
        </w:rPr>
      </w:pPr>
    </w:p>
    <w:p w14:paraId="6461BC63" w14:textId="77777777" w:rsidR="00174341" w:rsidRPr="00CC5DFC" w:rsidRDefault="00174341">
      <w:pPr>
        <w:rPr>
          <w14:ligatures w14:val="none"/>
        </w:rPr>
      </w:pPr>
    </w:p>
    <w:p w14:paraId="148506E5" w14:textId="77777777" w:rsidR="00174341" w:rsidRPr="00CC5DFC" w:rsidRDefault="00174341">
      <w:pPr>
        <w:rPr>
          <w:rFonts w:ascii="Calibri" w:hAnsi="Calibri" w:cs="Calibri"/>
          <w:b/>
          <w:bCs/>
          <w14:ligatures w14:val="none"/>
        </w:rPr>
      </w:pPr>
      <w:r w:rsidRPr="00CC5DFC">
        <w:rPr>
          <w:rFonts w:ascii="Calibri" w:hAnsi="Calibri" w:cs="Calibri"/>
          <w:b/>
          <w:bCs/>
          <w14:ligatures w14:val="none"/>
        </w:rPr>
        <w:t>Lehrstuhl für Kommunikationswissenschaft</w:t>
      </w:r>
    </w:p>
    <w:p w14:paraId="55757CE1" w14:textId="77777777" w:rsidR="00D83DC3" w:rsidRPr="00CC5DFC" w:rsidRDefault="00D83DC3">
      <w:pPr>
        <w:rPr>
          <w:rFonts w:ascii="Calibri" w:hAnsi="Calibri" w:cs="Calibri"/>
          <w:b/>
          <w:bCs/>
          <w14:ligatures w14:val="none"/>
        </w:rPr>
      </w:pPr>
    </w:p>
    <w:p w14:paraId="458C8F6F" w14:textId="77777777" w:rsidR="00A97777" w:rsidRPr="00CC5DFC" w:rsidRDefault="00A97777">
      <w:pPr>
        <w:rPr>
          <w:rFonts w:ascii="Calibri" w:hAnsi="Calibri" w:cs="Calibri"/>
          <w:b/>
          <w:bCs/>
          <w14:ligatures w14:val="none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:rsidRPr="00CC5DFC" w14:paraId="1C75CB0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B6C1639" w14:textId="3665A1F4" w:rsidR="00174341" w:rsidRPr="00CC5DFC" w:rsidRDefault="0043436F" w:rsidP="00174341">
            <w:pPr>
              <w:rPr>
                <w:rFonts w:ascii="Calibri" w:hAnsi="Calibri" w:cs="Calibri"/>
                <w14:ligatures w14:val="none"/>
              </w:rPr>
            </w:pPr>
            <w:r w:rsidRPr="0043436F">
              <w:rPr>
                <w:rFonts w:ascii="Calibri" w:hAnsi="Calibri" w:cs="Calibri"/>
                <w14:ligatures w14:val="none"/>
              </w:rPr>
              <w:t>Fachvertreter:</w:t>
            </w:r>
          </w:p>
        </w:tc>
        <w:tc>
          <w:tcPr>
            <w:tcW w:w="5806" w:type="dxa"/>
            <w:vAlign w:val="center"/>
          </w:tcPr>
          <w:p w14:paraId="5C9D5FEC" w14:textId="0E374D50" w:rsidR="00174341" w:rsidRPr="00CC5DFC" w:rsidRDefault="0043436F" w:rsidP="00174341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Prof. Dr. Adrian Meier</w:t>
            </w:r>
          </w:p>
        </w:tc>
      </w:tr>
      <w:tr w:rsidR="0043436F" w:rsidRPr="00CC5DFC" w14:paraId="0EF7114B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10758994" w14:textId="02575506" w:rsidR="0043436F" w:rsidRPr="00CC5DFC" w:rsidRDefault="0043436F" w:rsidP="00174341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Ansprechpartner:</w:t>
            </w:r>
          </w:p>
        </w:tc>
        <w:tc>
          <w:tcPr>
            <w:tcW w:w="5806" w:type="dxa"/>
            <w:vAlign w:val="center"/>
          </w:tcPr>
          <w:p w14:paraId="082BAF77" w14:textId="29DAAE0A" w:rsidR="0043436F" w:rsidRPr="00CC5DFC" w:rsidRDefault="0043436F" w:rsidP="00174341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proofErr w:type="gramStart"/>
            <w:r w:rsidR="00BB53F4">
              <w:rPr>
                <w:rFonts w:ascii="Calibri" w:hAnsi="Calibri" w:cs="Calibri"/>
                <w14:ligatures w14:val="none"/>
              </w:rPr>
              <w:t>Hier</w:t>
            </w:r>
            <w:proofErr w:type="gramEnd"/>
            <w:r w:rsidR="00BB53F4">
              <w:rPr>
                <w:rFonts w:ascii="Calibri" w:hAnsi="Calibri" w:cs="Calibri"/>
                <w14:ligatures w14:val="none"/>
              </w:rPr>
              <w:t xml:space="preserve"> eintragen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</w:tbl>
    <w:p w14:paraId="5EFAA527" w14:textId="77777777" w:rsidR="00174341" w:rsidRDefault="00174341">
      <w:pPr>
        <w:rPr>
          <w14:ligatures w14:val="none"/>
        </w:rPr>
      </w:pPr>
    </w:p>
    <w:p w14:paraId="6D419E3D" w14:textId="77777777" w:rsidR="00D83DC3" w:rsidRPr="00CC5DFC" w:rsidRDefault="00D83DC3">
      <w:pPr>
        <w:rPr>
          <w14:ligatures w14:val="none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:rsidRPr="00CC5DFC" w14:paraId="64B08CAC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09EBAD5" w14:textId="77777777" w:rsidR="00174341" w:rsidRPr="00CC5DFC" w:rsidRDefault="00174341" w:rsidP="00A441ED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Titel der Arbeit:</w:t>
            </w:r>
          </w:p>
        </w:tc>
        <w:tc>
          <w:tcPr>
            <w:tcW w:w="5806" w:type="dxa"/>
            <w:vAlign w:val="center"/>
          </w:tcPr>
          <w:p w14:paraId="74726C45" w14:textId="77777777" w:rsidR="00174341" w:rsidRPr="00CC5DFC" w:rsidRDefault="00174341" w:rsidP="00A441ED">
            <w:pPr>
              <w:rPr>
                <w:rFonts w:ascii="Calibri" w:hAnsi="Calibri" w:cs="Calibri"/>
                <w:b/>
                <w:bCs/>
                <w14:ligatures w14:val="none"/>
              </w:rPr>
            </w:pPr>
            <w:r w:rsidRPr="00CC5DFC">
              <w:rPr>
                <w:rFonts w:ascii="Calibri" w:hAnsi="Calibri" w:cs="Calibri"/>
                <w:b/>
                <w:bCs/>
                <w14:ligatures w14:val="none"/>
              </w:rPr>
              <w:t>Titel der Arbeit</w:t>
            </w:r>
          </w:p>
        </w:tc>
      </w:tr>
      <w:tr w:rsidR="00D5354B" w:rsidRPr="00CC5DFC" w14:paraId="750AC481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0D6BD294" w14:textId="4353797F" w:rsidR="00D5354B" w:rsidRPr="00CC5DFC" w:rsidRDefault="00D5354B" w:rsidP="00A441ED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Art der Arbeit</w:t>
            </w:r>
          </w:p>
        </w:tc>
        <w:tc>
          <w:tcPr>
            <w:tcW w:w="5806" w:type="dxa"/>
            <w:vAlign w:val="center"/>
          </w:tcPr>
          <w:p w14:paraId="7C7A25D8" w14:textId="648D4399" w:rsidR="00D5354B" w:rsidRDefault="00D5354B" w:rsidP="00A441ED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[Bachelor- oder Masterarbeit]</w:t>
            </w:r>
          </w:p>
        </w:tc>
      </w:tr>
      <w:tr w:rsidR="00174341" w:rsidRPr="00CC5DFC" w14:paraId="2A97DBF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64119B31" w14:textId="77777777" w:rsidR="00174341" w:rsidRPr="00CC5DFC" w:rsidRDefault="00174341" w:rsidP="00A441ED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 xml:space="preserve">Anzahl der Wörter: </w:t>
            </w:r>
          </w:p>
        </w:tc>
        <w:tc>
          <w:tcPr>
            <w:tcW w:w="5806" w:type="dxa"/>
            <w:vAlign w:val="center"/>
          </w:tcPr>
          <w:p w14:paraId="127B988C" w14:textId="3811F127" w:rsidR="00174341" w:rsidRPr="00CC5DFC" w:rsidRDefault="0043436F" w:rsidP="00A441ED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174341" w:rsidRPr="00CC5DFC">
              <w:rPr>
                <w:rFonts w:ascii="Calibri" w:hAnsi="Calibri" w:cs="Calibri"/>
                <w14:ligatures w14:val="none"/>
              </w:rPr>
              <w:t>Anzahl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</w:tbl>
    <w:tbl>
      <w:tblPr>
        <w:tblStyle w:val="TableGrid"/>
        <w:tblpPr w:leftFromText="141" w:rightFromText="141" w:vertAnchor="text" w:horzAnchor="margin" w:tblpX="-142" w:tblpY="45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A97777" w:rsidRPr="00CC5DFC" w14:paraId="70D6AF4C" w14:textId="77777777" w:rsidTr="00A97777">
        <w:trPr>
          <w:trHeight w:val="340"/>
        </w:trPr>
        <w:tc>
          <w:tcPr>
            <w:tcW w:w="2689" w:type="dxa"/>
          </w:tcPr>
          <w:p w14:paraId="1EDF94C3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Name:</w:t>
            </w:r>
          </w:p>
        </w:tc>
        <w:tc>
          <w:tcPr>
            <w:tcW w:w="6373" w:type="dxa"/>
          </w:tcPr>
          <w:p w14:paraId="025ACF7D" w14:textId="291729FB" w:rsidR="00A97777" w:rsidRPr="00CC5DFC" w:rsidRDefault="00BB53F4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Vorname/Name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  <w:tr w:rsidR="00A97777" w:rsidRPr="00CC5DFC" w14:paraId="1CBF49B4" w14:textId="77777777" w:rsidTr="00A97777">
        <w:trPr>
          <w:trHeight w:val="340"/>
        </w:trPr>
        <w:tc>
          <w:tcPr>
            <w:tcW w:w="2689" w:type="dxa"/>
          </w:tcPr>
          <w:p w14:paraId="770FDBFD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Matrikelnummer:</w:t>
            </w:r>
          </w:p>
        </w:tc>
        <w:tc>
          <w:tcPr>
            <w:tcW w:w="6373" w:type="dxa"/>
          </w:tcPr>
          <w:p w14:paraId="36776089" w14:textId="2BC98166" w:rsidR="00A97777" w:rsidRPr="00CC5DFC" w:rsidRDefault="00BB53F4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Matrikelnummer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  <w:tr w:rsidR="00A97777" w:rsidRPr="00CC5DFC" w14:paraId="18F139A0" w14:textId="77777777" w:rsidTr="00A97777">
        <w:trPr>
          <w:trHeight w:val="340"/>
        </w:trPr>
        <w:tc>
          <w:tcPr>
            <w:tcW w:w="2689" w:type="dxa"/>
          </w:tcPr>
          <w:p w14:paraId="717B4160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Studiengang:</w:t>
            </w:r>
          </w:p>
        </w:tc>
        <w:tc>
          <w:tcPr>
            <w:tcW w:w="6373" w:type="dxa"/>
          </w:tcPr>
          <w:p w14:paraId="2087E88D" w14:textId="6C75FBD8" w:rsidR="00A97777" w:rsidRPr="00CC5DFC" w:rsidRDefault="00BB53F4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>
              <w:rPr>
                <w:rFonts w:ascii="Calibri" w:hAnsi="Calibri" w:cs="Calibri"/>
                <w14:ligatures w14:val="none"/>
              </w:rPr>
              <w:t>S</w:t>
            </w:r>
            <w:r w:rsidR="00A97777" w:rsidRPr="00CC5DFC">
              <w:rPr>
                <w:rFonts w:ascii="Calibri" w:hAnsi="Calibri" w:cs="Calibri"/>
                <w14:ligatures w14:val="none"/>
              </w:rPr>
              <w:t>tudiengang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  <w:tr w:rsidR="00A97777" w:rsidRPr="00CC5DFC" w14:paraId="35E89171" w14:textId="77777777" w:rsidTr="00A97777">
        <w:trPr>
          <w:trHeight w:val="340"/>
        </w:trPr>
        <w:tc>
          <w:tcPr>
            <w:tcW w:w="2689" w:type="dxa"/>
          </w:tcPr>
          <w:p w14:paraId="793C5EC7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Studiensemester:</w:t>
            </w:r>
          </w:p>
        </w:tc>
        <w:tc>
          <w:tcPr>
            <w:tcW w:w="6373" w:type="dxa"/>
          </w:tcPr>
          <w:p w14:paraId="1C0CE637" w14:textId="180C3820" w:rsidR="00A97777" w:rsidRPr="00CC5DFC" w:rsidRDefault="00BB53F4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Studiensemester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  <w:tr w:rsidR="00A97777" w:rsidRPr="00CC5DFC" w14:paraId="2845518D" w14:textId="77777777" w:rsidTr="00A97777">
        <w:trPr>
          <w:trHeight w:val="340"/>
        </w:trPr>
        <w:tc>
          <w:tcPr>
            <w:tcW w:w="2689" w:type="dxa"/>
          </w:tcPr>
          <w:p w14:paraId="36205E23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Anschrift:</w:t>
            </w:r>
          </w:p>
        </w:tc>
        <w:tc>
          <w:tcPr>
            <w:tcW w:w="6373" w:type="dxa"/>
          </w:tcPr>
          <w:p w14:paraId="12C84680" w14:textId="27D1EDBB" w:rsidR="00A97777" w:rsidRPr="00CC5DFC" w:rsidRDefault="00BB53F4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Straße, Hausnummer, PLZ, Ort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  <w:tr w:rsidR="00A97777" w:rsidRPr="00CC5DFC" w14:paraId="2E53AFBE" w14:textId="77777777" w:rsidTr="00A97777">
        <w:trPr>
          <w:trHeight w:val="340"/>
        </w:trPr>
        <w:tc>
          <w:tcPr>
            <w:tcW w:w="2689" w:type="dxa"/>
          </w:tcPr>
          <w:p w14:paraId="065658C8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Telefonnummer:</w:t>
            </w:r>
          </w:p>
        </w:tc>
        <w:tc>
          <w:tcPr>
            <w:tcW w:w="6373" w:type="dxa"/>
          </w:tcPr>
          <w:p w14:paraId="399899DE" w14:textId="3B99EB10" w:rsidR="00A97777" w:rsidRPr="00CC5DFC" w:rsidRDefault="00BB53F4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Telefonnummer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  <w:tr w:rsidR="00A97777" w:rsidRPr="00CC5DFC" w14:paraId="4928BAE7" w14:textId="77777777" w:rsidTr="00A97777">
        <w:trPr>
          <w:trHeight w:val="371"/>
        </w:trPr>
        <w:tc>
          <w:tcPr>
            <w:tcW w:w="2689" w:type="dxa"/>
          </w:tcPr>
          <w:p w14:paraId="5B89DA8C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E-Mail-Adresse:</w:t>
            </w:r>
          </w:p>
        </w:tc>
        <w:tc>
          <w:tcPr>
            <w:tcW w:w="6373" w:type="dxa"/>
          </w:tcPr>
          <w:p w14:paraId="5292147C" w14:textId="1ADB8D45" w:rsidR="00A97777" w:rsidRPr="00CC5DFC" w:rsidRDefault="00BB53F4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E-Mail-Adresse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</w:tbl>
    <w:p w14:paraId="27C040F1" w14:textId="77777777" w:rsidR="00A97777" w:rsidRPr="00CC5DFC" w:rsidRDefault="00A97777">
      <w:pPr>
        <w:rPr>
          <w14:ligatures w14:val="none"/>
        </w:rPr>
      </w:pPr>
    </w:p>
    <w:sectPr w:rsidR="00A97777" w:rsidRPr="00CC5D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53"/>
    <w:rsid w:val="000F426C"/>
    <w:rsid w:val="00174341"/>
    <w:rsid w:val="002242A8"/>
    <w:rsid w:val="00261FBD"/>
    <w:rsid w:val="003838BB"/>
    <w:rsid w:val="0043436F"/>
    <w:rsid w:val="004407B9"/>
    <w:rsid w:val="005863A0"/>
    <w:rsid w:val="00603F53"/>
    <w:rsid w:val="00A97777"/>
    <w:rsid w:val="00AE4AA4"/>
    <w:rsid w:val="00B96492"/>
    <w:rsid w:val="00BB53F4"/>
    <w:rsid w:val="00C12F29"/>
    <w:rsid w:val="00C13555"/>
    <w:rsid w:val="00CC5DFC"/>
    <w:rsid w:val="00D5354B"/>
    <w:rsid w:val="00D83DC3"/>
    <w:rsid w:val="00EB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5699"/>
  <w15:chartTrackingRefBased/>
  <w15:docId w15:val="{4D516926-9083-41C6-9253-756620D2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4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\Documents\HiWi%20Stelle\Arbeitsauftr&#228;ge\Aufgabe%2025.2%20-%20Leitfaden\title_page_template_03.2026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0A41-B536-4DA5-9C58-2F0B63DA3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C:\Users\irina\Documents\HiWi Stelle\Arbeitsaufträge\Aufgabe 25.2 - Leitfaden\title_page_template_03.2026.dotx</Template>
  <TotalTime>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Mergel</dc:creator>
  <cp:keywords/>
  <dc:description/>
  <cp:lastModifiedBy>Klingelhöfer, Julius</cp:lastModifiedBy>
  <cp:revision>8</cp:revision>
  <cp:lastPrinted>2026-10-09T15:51:00Z</cp:lastPrinted>
  <dcterms:created xsi:type="dcterms:W3CDTF">2026-04-02T12:17:00Z</dcterms:created>
  <dcterms:modified xsi:type="dcterms:W3CDTF">2026-10-09T15:57:00Z</dcterms:modified>
</cp:coreProperties>
</file>