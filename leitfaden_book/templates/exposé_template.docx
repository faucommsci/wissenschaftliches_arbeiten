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8CF0" w14:textId="77777777" w:rsidR="00C13555" w:rsidRDefault="003838BB">
      <w:r>
        <w:rPr>
          <w:noProof/>
        </w:rPr>
        <w:drawing>
          <wp:inline distT="0" distB="0" distL="0" distR="0" wp14:anchorId="16A19627" wp14:editId="22F7AEBF">
            <wp:extent cx="3107872" cy="451485"/>
            <wp:effectExtent l="0" t="0" r="0" b="5715"/>
            <wp:docPr id="1247532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324" name="Grafik 1247532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5" t="15323" r="2546" b="13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487" cy="457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2AA07" w14:textId="77777777" w:rsidR="00174341" w:rsidRDefault="00174341"/>
    <w:p w14:paraId="6461BC63" w14:textId="77777777" w:rsidR="00174341" w:rsidRDefault="00174341"/>
    <w:p w14:paraId="148506E5" w14:textId="77777777" w:rsidR="00174341" w:rsidRDefault="0017434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Lehrstuhl für Kommunikationswissenschaft</w:t>
      </w:r>
    </w:p>
    <w:p w14:paraId="4E664C5E" w14:textId="77777777" w:rsidR="00174341" w:rsidRDefault="00174341">
      <w:pPr>
        <w:rPr>
          <w:rFonts w:ascii="Calibri" w:hAnsi="Calibri" w:cs="Calibri"/>
          <w:b/>
          <w:bCs/>
        </w:rPr>
      </w:pPr>
    </w:p>
    <w:p w14:paraId="458C8F6F" w14:textId="77777777" w:rsidR="00A97777" w:rsidRDefault="00A97777">
      <w:pPr>
        <w:rPr>
          <w:rFonts w:ascii="Calibri" w:hAnsi="Calibri" w:cs="Calibri"/>
          <w:b/>
          <w:bCs/>
        </w:rPr>
      </w:pPr>
    </w:p>
    <w:tbl>
      <w:tblPr>
        <w:tblStyle w:val="Tabellenraster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5806"/>
      </w:tblGrid>
      <w:tr w:rsidR="00174341" w14:paraId="548708DE" w14:textId="77777777" w:rsidTr="00A97777">
        <w:trPr>
          <w:trHeight w:val="567"/>
        </w:trPr>
        <w:tc>
          <w:tcPr>
            <w:tcW w:w="3256" w:type="dxa"/>
            <w:vAlign w:val="center"/>
          </w:tcPr>
          <w:p w14:paraId="3C6774A2" w14:textId="77777777" w:rsidR="00174341" w:rsidRDefault="00174341" w:rsidP="0017434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Semester:</w:t>
            </w:r>
          </w:p>
        </w:tc>
        <w:tc>
          <w:tcPr>
            <w:tcW w:w="5806" w:type="dxa"/>
            <w:vAlign w:val="center"/>
          </w:tcPr>
          <w:p w14:paraId="67F2467D" w14:textId="77777777" w:rsidR="00174341" w:rsidRDefault="00174341" w:rsidP="0017434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[Winter-/Sommersemester Jahr]</w:t>
            </w:r>
          </w:p>
        </w:tc>
      </w:tr>
      <w:tr w:rsidR="00174341" w14:paraId="1C75CB0F" w14:textId="77777777" w:rsidTr="00A97777">
        <w:trPr>
          <w:trHeight w:val="567"/>
        </w:trPr>
        <w:tc>
          <w:tcPr>
            <w:tcW w:w="3256" w:type="dxa"/>
            <w:vAlign w:val="center"/>
          </w:tcPr>
          <w:p w14:paraId="5B6C1639" w14:textId="77777777" w:rsidR="00174341" w:rsidRDefault="00174341" w:rsidP="0017434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Dozentin/Dozent: </w:t>
            </w:r>
          </w:p>
        </w:tc>
        <w:tc>
          <w:tcPr>
            <w:tcW w:w="5806" w:type="dxa"/>
            <w:vAlign w:val="center"/>
          </w:tcPr>
          <w:p w14:paraId="5C9D5FEC" w14:textId="77777777" w:rsidR="00174341" w:rsidRDefault="00174341" w:rsidP="0017434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[…]</w:t>
            </w:r>
          </w:p>
        </w:tc>
      </w:tr>
    </w:tbl>
    <w:p w14:paraId="6DFBCE9F" w14:textId="77777777" w:rsidR="00174341" w:rsidRPr="00174341" w:rsidRDefault="00174341">
      <w:pPr>
        <w:rPr>
          <w:rFonts w:ascii="Calibri" w:hAnsi="Calibri" w:cs="Calibri"/>
        </w:rPr>
      </w:pPr>
    </w:p>
    <w:p w14:paraId="7032913C" w14:textId="77777777" w:rsidR="00174341" w:rsidRDefault="00174341"/>
    <w:p w14:paraId="5EFAA527" w14:textId="77777777" w:rsidR="00174341" w:rsidRDefault="00174341"/>
    <w:tbl>
      <w:tblPr>
        <w:tblStyle w:val="Tabellenraster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5806"/>
      </w:tblGrid>
      <w:tr w:rsidR="00174341" w14:paraId="64B08CAC" w14:textId="77777777" w:rsidTr="00A97777">
        <w:trPr>
          <w:trHeight w:val="567"/>
        </w:trPr>
        <w:tc>
          <w:tcPr>
            <w:tcW w:w="3256" w:type="dxa"/>
            <w:vAlign w:val="center"/>
          </w:tcPr>
          <w:p w14:paraId="509EBAD5" w14:textId="77777777" w:rsidR="00174341" w:rsidRDefault="00174341" w:rsidP="00A441E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Titel der Arbeit:</w:t>
            </w:r>
          </w:p>
        </w:tc>
        <w:tc>
          <w:tcPr>
            <w:tcW w:w="5806" w:type="dxa"/>
            <w:vAlign w:val="center"/>
          </w:tcPr>
          <w:p w14:paraId="74726C45" w14:textId="77777777" w:rsidR="00174341" w:rsidRPr="00174341" w:rsidRDefault="00174341" w:rsidP="00A441ED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Titel der Arbeit</w:t>
            </w:r>
          </w:p>
        </w:tc>
      </w:tr>
      <w:tr w:rsidR="00174341" w14:paraId="2A97DBFF" w14:textId="77777777" w:rsidTr="00A97777">
        <w:trPr>
          <w:trHeight w:val="567"/>
        </w:trPr>
        <w:tc>
          <w:tcPr>
            <w:tcW w:w="3256" w:type="dxa"/>
            <w:vAlign w:val="center"/>
          </w:tcPr>
          <w:p w14:paraId="64119B31" w14:textId="77777777" w:rsidR="00174341" w:rsidRDefault="00174341" w:rsidP="00A441E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Anzahl der Wörter: </w:t>
            </w:r>
          </w:p>
        </w:tc>
        <w:tc>
          <w:tcPr>
            <w:tcW w:w="5806" w:type="dxa"/>
            <w:vAlign w:val="center"/>
          </w:tcPr>
          <w:p w14:paraId="127B988C" w14:textId="77777777" w:rsidR="00174341" w:rsidRDefault="00174341" w:rsidP="00A441E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Anzahl</w:t>
            </w:r>
          </w:p>
        </w:tc>
      </w:tr>
    </w:tbl>
    <w:tbl>
      <w:tblPr>
        <w:tblStyle w:val="Tabellenraster"/>
        <w:tblpPr w:leftFromText="141" w:rightFromText="141" w:vertAnchor="text" w:horzAnchor="margin" w:tblpX="-142" w:tblpY="455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73"/>
      </w:tblGrid>
      <w:tr w:rsidR="00A97777" w:rsidRPr="00A97777" w14:paraId="70D6AF4C" w14:textId="77777777" w:rsidTr="00A97777">
        <w:trPr>
          <w:trHeight w:val="340"/>
        </w:trPr>
        <w:tc>
          <w:tcPr>
            <w:tcW w:w="2689" w:type="dxa"/>
          </w:tcPr>
          <w:p w14:paraId="1EDF94C3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Name:</w:t>
            </w:r>
          </w:p>
        </w:tc>
        <w:tc>
          <w:tcPr>
            <w:tcW w:w="6373" w:type="dxa"/>
          </w:tcPr>
          <w:p w14:paraId="025ACF7D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Vorname/Name</w:t>
            </w:r>
          </w:p>
        </w:tc>
      </w:tr>
      <w:tr w:rsidR="00A97777" w:rsidRPr="00A97777" w14:paraId="1CBF49B4" w14:textId="77777777" w:rsidTr="00A97777">
        <w:trPr>
          <w:trHeight w:val="340"/>
        </w:trPr>
        <w:tc>
          <w:tcPr>
            <w:tcW w:w="2689" w:type="dxa"/>
          </w:tcPr>
          <w:p w14:paraId="770FDBFD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Matrikelnummer:</w:t>
            </w:r>
          </w:p>
        </w:tc>
        <w:tc>
          <w:tcPr>
            <w:tcW w:w="6373" w:type="dxa"/>
          </w:tcPr>
          <w:p w14:paraId="36776089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Matrikelnummer</w:t>
            </w:r>
          </w:p>
        </w:tc>
      </w:tr>
      <w:tr w:rsidR="00A97777" w:rsidRPr="00A97777" w14:paraId="18F139A0" w14:textId="77777777" w:rsidTr="00A97777">
        <w:trPr>
          <w:trHeight w:val="340"/>
        </w:trPr>
        <w:tc>
          <w:tcPr>
            <w:tcW w:w="2689" w:type="dxa"/>
          </w:tcPr>
          <w:p w14:paraId="717B4160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Studiengang:</w:t>
            </w:r>
          </w:p>
        </w:tc>
        <w:tc>
          <w:tcPr>
            <w:tcW w:w="6373" w:type="dxa"/>
          </w:tcPr>
          <w:p w14:paraId="2087E88D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Masterstudiengang</w:t>
            </w:r>
          </w:p>
        </w:tc>
      </w:tr>
      <w:tr w:rsidR="00A97777" w:rsidRPr="00A97777" w14:paraId="35E89171" w14:textId="77777777" w:rsidTr="00A97777">
        <w:trPr>
          <w:trHeight w:val="340"/>
        </w:trPr>
        <w:tc>
          <w:tcPr>
            <w:tcW w:w="2689" w:type="dxa"/>
          </w:tcPr>
          <w:p w14:paraId="793C5EC7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Studiensemester:</w:t>
            </w:r>
          </w:p>
        </w:tc>
        <w:tc>
          <w:tcPr>
            <w:tcW w:w="6373" w:type="dxa"/>
          </w:tcPr>
          <w:p w14:paraId="1C0CE637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Studiensemester</w:t>
            </w:r>
          </w:p>
        </w:tc>
      </w:tr>
      <w:tr w:rsidR="00A97777" w:rsidRPr="00A97777" w14:paraId="2845518D" w14:textId="77777777" w:rsidTr="00A97777">
        <w:trPr>
          <w:trHeight w:val="340"/>
        </w:trPr>
        <w:tc>
          <w:tcPr>
            <w:tcW w:w="2689" w:type="dxa"/>
          </w:tcPr>
          <w:p w14:paraId="36205E23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Anschrift:</w:t>
            </w:r>
          </w:p>
        </w:tc>
        <w:tc>
          <w:tcPr>
            <w:tcW w:w="6373" w:type="dxa"/>
          </w:tcPr>
          <w:p w14:paraId="12C84680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Straße, Hausnummer, PLZ, Ort</w:t>
            </w:r>
          </w:p>
        </w:tc>
      </w:tr>
      <w:tr w:rsidR="00A97777" w:rsidRPr="00A97777" w14:paraId="2E53AFBE" w14:textId="77777777" w:rsidTr="00A97777">
        <w:trPr>
          <w:trHeight w:val="340"/>
        </w:trPr>
        <w:tc>
          <w:tcPr>
            <w:tcW w:w="2689" w:type="dxa"/>
          </w:tcPr>
          <w:p w14:paraId="065658C8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Telefonnummer:</w:t>
            </w:r>
          </w:p>
        </w:tc>
        <w:tc>
          <w:tcPr>
            <w:tcW w:w="6373" w:type="dxa"/>
          </w:tcPr>
          <w:p w14:paraId="399899DE" w14:textId="77777777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Telefonnummer</w:t>
            </w:r>
          </w:p>
        </w:tc>
      </w:tr>
      <w:tr w:rsidR="00A97777" w:rsidRPr="00A97777" w14:paraId="4928BAE7" w14:textId="77777777" w:rsidTr="00A97777">
        <w:trPr>
          <w:trHeight w:val="371"/>
        </w:trPr>
        <w:tc>
          <w:tcPr>
            <w:tcW w:w="2689" w:type="dxa"/>
          </w:tcPr>
          <w:p w14:paraId="5B89DA8C" w14:textId="06E20C21" w:rsidR="00A97777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E-Mail-Adresse:</w:t>
            </w:r>
          </w:p>
        </w:tc>
        <w:tc>
          <w:tcPr>
            <w:tcW w:w="6373" w:type="dxa"/>
          </w:tcPr>
          <w:p w14:paraId="5292147C" w14:textId="0B84F61A" w:rsidR="00EE0E30" w:rsidRPr="00A97777" w:rsidRDefault="00A97777" w:rsidP="00A97777">
            <w:pPr>
              <w:rPr>
                <w:rFonts w:ascii="Calibri" w:hAnsi="Calibri" w:cs="Calibri"/>
              </w:rPr>
            </w:pPr>
            <w:r w:rsidRPr="00A97777">
              <w:rPr>
                <w:rFonts w:ascii="Calibri" w:hAnsi="Calibri" w:cs="Calibri"/>
              </w:rPr>
              <w:t>E-Mail-Adresse</w:t>
            </w:r>
          </w:p>
        </w:tc>
      </w:tr>
    </w:tbl>
    <w:p w14:paraId="3A97124D" w14:textId="77777777" w:rsidR="00174341" w:rsidRDefault="00174341"/>
    <w:p w14:paraId="50A5DA68" w14:textId="77777777" w:rsidR="00174341" w:rsidRDefault="00174341"/>
    <w:p w14:paraId="05B897BC" w14:textId="77777777" w:rsidR="00A97777" w:rsidRDefault="00A97777"/>
    <w:p w14:paraId="15A1B382" w14:textId="77777777" w:rsidR="00A97777" w:rsidRDefault="00A97777"/>
    <w:p w14:paraId="77703C25" w14:textId="77777777" w:rsidR="00A97777" w:rsidRDefault="00A97777"/>
    <w:p w14:paraId="27C040F1" w14:textId="77777777" w:rsidR="00A97777" w:rsidRDefault="00A97777"/>
    <w:p w14:paraId="3B601798" w14:textId="77777777" w:rsidR="00EE0E30" w:rsidRDefault="00EE0E30"/>
    <w:p w14:paraId="44CBCACB" w14:textId="77777777" w:rsidR="00EE0E30" w:rsidRDefault="00EE0E30"/>
    <w:p w14:paraId="23C1CA8C" w14:textId="73F97A0A" w:rsidR="00EE0E30" w:rsidRDefault="00EE0E30">
      <w:r>
        <w:br w:type="page"/>
      </w:r>
    </w:p>
    <w:p w14:paraId="4294AB47" w14:textId="77777777" w:rsidR="00BC619E" w:rsidRDefault="00BC619E">
      <w:pPr>
        <w:sectPr w:rsidR="00BC619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19EB53C5" w14:textId="283FC1AC" w:rsidR="00EE0E30" w:rsidRDefault="00BC619E" w:rsidP="00BC619E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Arbeitstitel: [Arbeitstitel der Arbeit]</w:t>
      </w:r>
    </w:p>
    <w:p w14:paraId="77C0989A" w14:textId="61AA5CE6" w:rsidR="00BC619E" w:rsidRDefault="00BC619E" w:rsidP="00C73E8E">
      <w:pPr>
        <w:pStyle w:val="berschrift1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C61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Einleitung</w:t>
      </w:r>
    </w:p>
    <w:p w14:paraId="485C23FC" w14:textId="68791DB1" w:rsidR="00C73E8E" w:rsidRPr="00C73E8E" w:rsidRDefault="007116FD" w:rsidP="00C73E8E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[Hinführung zum Thema, Relevanz, Forschungslücke, </w:t>
      </w:r>
      <w:r w:rsidR="00533353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>orschungs</w:t>
      </w:r>
      <w:r w:rsidR="00533353">
        <w:rPr>
          <w:rFonts w:ascii="Times New Roman" w:hAnsi="Times New Roman" w:cs="Times New Roman"/>
        </w:rPr>
        <w:t>leitende Frage</w:t>
      </w:r>
      <w:r>
        <w:rPr>
          <w:rFonts w:ascii="Times New Roman" w:hAnsi="Times New Roman" w:cs="Times New Roman"/>
        </w:rPr>
        <w:t>]</w:t>
      </w:r>
    </w:p>
    <w:p w14:paraId="6E5E12F9" w14:textId="36921E48" w:rsidR="00BC619E" w:rsidRDefault="00BC619E" w:rsidP="00C73E8E">
      <w:pPr>
        <w:pStyle w:val="berschrift1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C61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Forschungsstand</w:t>
      </w:r>
    </w:p>
    <w:p w14:paraId="38F96712" w14:textId="47B9250E" w:rsidR="00C73E8E" w:rsidRPr="00C73E8E" w:rsidRDefault="007116FD" w:rsidP="00C73E8E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[Zusammenfassung wichtigster Befunde]</w:t>
      </w:r>
    </w:p>
    <w:p w14:paraId="0EC119FC" w14:textId="212847E7" w:rsidR="00BC619E" w:rsidRDefault="00BC619E" w:rsidP="00C73E8E">
      <w:pPr>
        <w:pStyle w:val="berschrift1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C61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Theorie und Hypothesen</w:t>
      </w:r>
    </w:p>
    <w:p w14:paraId="767242E8" w14:textId="000E12F4" w:rsidR="00C73E8E" w:rsidRPr="00C73E8E" w:rsidRDefault="007116FD" w:rsidP="00C73E8E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[Theoretisch-konzeptuelle Grundlagen, mit </w:t>
      </w:r>
      <w:r w:rsidR="00533353">
        <w:rPr>
          <w:rFonts w:ascii="Times New Roman" w:hAnsi="Times New Roman" w:cs="Times New Roman"/>
        </w:rPr>
        <w:t xml:space="preserve">den </w:t>
      </w:r>
      <w:r>
        <w:rPr>
          <w:rFonts w:ascii="Times New Roman" w:hAnsi="Times New Roman" w:cs="Times New Roman"/>
        </w:rPr>
        <w:t xml:space="preserve">zentralen Befunden zu </w:t>
      </w:r>
      <w:r w:rsidR="00533353">
        <w:rPr>
          <w:rFonts w:ascii="Times New Roman" w:hAnsi="Times New Roman" w:cs="Times New Roman"/>
        </w:rPr>
        <w:t xml:space="preserve">ggf. </w:t>
      </w:r>
      <w:r>
        <w:rPr>
          <w:rFonts w:ascii="Times New Roman" w:hAnsi="Times New Roman" w:cs="Times New Roman"/>
        </w:rPr>
        <w:t>Hypothesen</w:t>
      </w:r>
      <w:r w:rsidR="00533353">
        <w:rPr>
          <w:rFonts w:ascii="Times New Roman" w:hAnsi="Times New Roman" w:cs="Times New Roman"/>
        </w:rPr>
        <w:t xml:space="preserve"> und Forschungsfragen</w:t>
      </w:r>
      <w:r>
        <w:rPr>
          <w:rFonts w:ascii="Times New Roman" w:hAnsi="Times New Roman" w:cs="Times New Roman"/>
        </w:rPr>
        <w:t xml:space="preserve"> bilden]</w:t>
      </w:r>
    </w:p>
    <w:p w14:paraId="1C42635F" w14:textId="37480AAA" w:rsidR="00BC619E" w:rsidRDefault="00BC619E" w:rsidP="00C73E8E">
      <w:pPr>
        <w:pStyle w:val="berschrift1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C61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Methodisches Vorgehen</w:t>
      </w:r>
    </w:p>
    <w:p w14:paraId="6C9978CD" w14:textId="78586FB5" w:rsidR="00C73E8E" w:rsidRPr="00C73E8E" w:rsidRDefault="007116FD" w:rsidP="00C73E8E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[Skizzierung der Erhebungs- un</w:t>
      </w:r>
      <w:r w:rsidR="003D050B">
        <w:rPr>
          <w:rFonts w:ascii="Times New Roman" w:hAnsi="Times New Roman" w:cs="Times New Roman"/>
        </w:rPr>
        <w:t>d/oder</w:t>
      </w:r>
      <w:r>
        <w:rPr>
          <w:rFonts w:ascii="Times New Roman" w:hAnsi="Times New Roman" w:cs="Times New Roman"/>
        </w:rPr>
        <w:t xml:space="preserve"> Analysemethode]</w:t>
      </w:r>
    </w:p>
    <w:p w14:paraId="6A0BF5FF" w14:textId="77777777" w:rsidR="00C73E8E" w:rsidRDefault="00C73E8E">
      <w:pPr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31DE6816" w14:textId="582DA47B" w:rsidR="00BC619E" w:rsidRDefault="00BC619E" w:rsidP="00C73E8E">
      <w:pPr>
        <w:pStyle w:val="berschrift1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C61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Gliederungsentwurf</w:t>
      </w:r>
    </w:p>
    <w:p w14:paraId="23A99670" w14:textId="2D8018F6" w:rsidR="00C73E8E" w:rsidRPr="00C73E8E" w:rsidRDefault="003D050B" w:rsidP="00C73E8E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[Maximal bis Gliederungsebene 2]</w:t>
      </w:r>
    </w:p>
    <w:p w14:paraId="496A1909" w14:textId="73E75109" w:rsidR="00C73E8E" w:rsidRDefault="00C73E8E" w:rsidP="00C73E8E">
      <w:pPr>
        <w:pStyle w:val="berschrift1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73E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Grober Arbeits- und Zeitplan</w:t>
      </w:r>
    </w:p>
    <w:p w14:paraId="34368428" w14:textId="77777777" w:rsidR="00C73E8E" w:rsidRPr="00C73E8E" w:rsidRDefault="00C73E8E" w:rsidP="00C73E8E">
      <w:pPr>
        <w:spacing w:line="480" w:lineRule="auto"/>
        <w:jc w:val="both"/>
        <w:rPr>
          <w:rFonts w:ascii="Times New Roman" w:hAnsi="Times New Roman" w:cs="Times New Roman"/>
        </w:rPr>
      </w:pPr>
    </w:p>
    <w:p w14:paraId="7831EB20" w14:textId="77777777" w:rsidR="00C73E8E" w:rsidRDefault="00C73E8E">
      <w:pPr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2A939951" w14:textId="463EF460" w:rsidR="00BC619E" w:rsidRPr="00BC619E" w:rsidRDefault="00BC619E" w:rsidP="00C73E8E">
      <w:pPr>
        <w:pStyle w:val="berschrift1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C61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Literaturverzeichnis</w:t>
      </w:r>
    </w:p>
    <w:p w14:paraId="4AEDB7BE" w14:textId="77777777" w:rsidR="00BC619E" w:rsidRPr="00BC619E" w:rsidRDefault="00BC619E" w:rsidP="00BC619E"/>
    <w:p w14:paraId="0680AD12" w14:textId="77777777" w:rsidR="00BC619E" w:rsidRPr="00BC619E" w:rsidRDefault="00BC619E" w:rsidP="00BC619E"/>
    <w:sectPr w:rsidR="00BC619E" w:rsidRPr="00BC619E" w:rsidSect="00D677C4">
      <w:headerReference w:type="default" r:id="rId15"/>
      <w:pgSz w:w="11906" w:h="16838"/>
      <w:pgMar w:top="1418" w:right="1701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07EA9" w14:textId="77777777" w:rsidR="00513B06" w:rsidRDefault="00513B06" w:rsidP="00D677C4">
      <w:pPr>
        <w:spacing w:after="0" w:line="240" w:lineRule="auto"/>
      </w:pPr>
      <w:r>
        <w:separator/>
      </w:r>
    </w:p>
  </w:endnote>
  <w:endnote w:type="continuationSeparator" w:id="0">
    <w:p w14:paraId="7C9C7CF3" w14:textId="77777777" w:rsidR="00513B06" w:rsidRDefault="00513B06" w:rsidP="00D67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E039E" w14:textId="77777777" w:rsidR="00D677C4" w:rsidRDefault="00D677C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16F6E" w14:textId="77777777" w:rsidR="00D677C4" w:rsidRDefault="00D677C4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710F8" w14:textId="77777777" w:rsidR="00D677C4" w:rsidRDefault="00D677C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DAF00" w14:textId="77777777" w:rsidR="00513B06" w:rsidRDefault="00513B06" w:rsidP="00D677C4">
      <w:pPr>
        <w:spacing w:after="0" w:line="240" w:lineRule="auto"/>
      </w:pPr>
      <w:r>
        <w:separator/>
      </w:r>
    </w:p>
  </w:footnote>
  <w:footnote w:type="continuationSeparator" w:id="0">
    <w:p w14:paraId="691B11E0" w14:textId="77777777" w:rsidR="00513B06" w:rsidRDefault="00513B06" w:rsidP="00D677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E990C" w14:textId="77777777" w:rsidR="00D677C4" w:rsidRDefault="00D677C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9731D" w14:textId="6976BAFD" w:rsidR="00D677C4" w:rsidRPr="00D677C4" w:rsidRDefault="00D677C4">
    <w:pPr>
      <w:pStyle w:val="Kopfzeile"/>
      <w:rPr>
        <w:rFonts w:ascii="Times New Roman" w:hAnsi="Times New Roman" w:cs="Times New Roman"/>
      </w:rPr>
    </w:pPr>
    <w:r w:rsidRPr="00D677C4">
      <w:rPr>
        <w:rFonts w:ascii="Times New Roman" w:hAnsi="Times New Roman" w:cs="Times New Roman"/>
      </w:rPr>
      <w:ptab w:relativeTo="margin" w:alignment="center" w:leader="none"/>
    </w:r>
    <w:r w:rsidRPr="00D677C4">
      <w:rPr>
        <w:rFonts w:ascii="Times New Roman" w:hAnsi="Times New Roman" w:cs="Times New Roman"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627A0" w14:textId="55282006" w:rsidR="00D677C4" w:rsidRDefault="00D677C4">
    <w:pPr>
      <w:pStyle w:val="Kopfzeile"/>
    </w:pPr>
    <w:r>
      <w:rPr>
        <w:rFonts w:ascii="Times New Roman" w:hAnsi="Times New Roman" w:cs="Times New Roman"/>
      </w:rPr>
      <w:t>[Kurztitel]</w:t>
    </w:r>
    <w:r>
      <w:ptab w:relativeTo="margin" w:alignment="center" w:leader="none"/>
    </w:r>
    <w:r>
      <w:ptab w:relativeTo="margin" w:alignment="right" w:leader="none"/>
    </w:r>
    <w:r w:rsidRPr="00D677C4">
      <w:rPr>
        <w:rFonts w:ascii="Times New Roman" w:hAnsi="Times New Roman" w:cs="Times New Roman"/>
      </w:rPr>
      <w:fldChar w:fldCharType="begin"/>
    </w:r>
    <w:r w:rsidRPr="00D677C4">
      <w:rPr>
        <w:rFonts w:ascii="Times New Roman" w:hAnsi="Times New Roman" w:cs="Times New Roman"/>
      </w:rPr>
      <w:instrText>PAGE   \* MERGEFORMAT</w:instrText>
    </w:r>
    <w:r w:rsidRPr="00D677C4">
      <w:rPr>
        <w:rFonts w:ascii="Times New Roman" w:hAnsi="Times New Roman" w:cs="Times New Roman"/>
      </w:rPr>
      <w:fldChar w:fldCharType="separate"/>
    </w:r>
    <w:r w:rsidRPr="00D677C4">
      <w:rPr>
        <w:rFonts w:ascii="Times New Roman" w:hAnsi="Times New Roman" w:cs="Times New Roman"/>
      </w:rPr>
      <w:t>1</w:t>
    </w:r>
    <w:r w:rsidRPr="00D677C4">
      <w:rPr>
        <w:rFonts w:ascii="Times New Roman" w:hAnsi="Times New Roman" w:cs="Times New Roman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2F5D8" w14:textId="6301839A" w:rsidR="00D677C4" w:rsidRPr="00D677C4" w:rsidRDefault="00D677C4">
    <w:pPr>
      <w:pStyle w:val="Kopfzeile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[Kurztitel]</w:t>
    </w:r>
    <w:r w:rsidRPr="00D677C4">
      <w:rPr>
        <w:rFonts w:ascii="Times New Roman" w:hAnsi="Times New Roman" w:cs="Times New Roman"/>
      </w:rPr>
      <w:ptab w:relativeTo="margin" w:alignment="center" w:leader="none"/>
    </w:r>
    <w:r w:rsidRPr="00D677C4">
      <w:rPr>
        <w:rFonts w:ascii="Times New Roman" w:hAnsi="Times New Roman" w:cs="Times New Roman"/>
      </w:rPr>
      <w:ptab w:relativeTo="margin" w:alignment="right" w:leader="none"/>
    </w:r>
    <w:r w:rsidRPr="00D677C4">
      <w:rPr>
        <w:rFonts w:ascii="Times New Roman" w:hAnsi="Times New Roman" w:cs="Times New Roman"/>
      </w:rPr>
      <w:fldChar w:fldCharType="begin"/>
    </w:r>
    <w:r w:rsidRPr="00D677C4">
      <w:rPr>
        <w:rFonts w:ascii="Times New Roman" w:hAnsi="Times New Roman" w:cs="Times New Roman"/>
      </w:rPr>
      <w:instrText>PAGE   \* MERGEFORMAT</w:instrText>
    </w:r>
    <w:r w:rsidRPr="00D677C4">
      <w:rPr>
        <w:rFonts w:ascii="Times New Roman" w:hAnsi="Times New Roman" w:cs="Times New Roman"/>
      </w:rPr>
      <w:fldChar w:fldCharType="separate"/>
    </w:r>
    <w:r w:rsidRPr="00D677C4">
      <w:rPr>
        <w:rFonts w:ascii="Times New Roman" w:hAnsi="Times New Roman" w:cs="Times New Roman"/>
      </w:rPr>
      <w:t>1</w:t>
    </w:r>
    <w:r w:rsidRPr="00D677C4">
      <w:rPr>
        <w:rFonts w:ascii="Times New Roman" w:hAnsi="Times New Roman" w:cs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578E"/>
    <w:multiLevelType w:val="hybridMultilevel"/>
    <w:tmpl w:val="038EBA68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6537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53"/>
    <w:rsid w:val="000F426C"/>
    <w:rsid w:val="00154B2C"/>
    <w:rsid w:val="00174341"/>
    <w:rsid w:val="00186B6E"/>
    <w:rsid w:val="00261FBD"/>
    <w:rsid w:val="003838BB"/>
    <w:rsid w:val="003D050B"/>
    <w:rsid w:val="004407B9"/>
    <w:rsid w:val="00513B06"/>
    <w:rsid w:val="00533353"/>
    <w:rsid w:val="00603F53"/>
    <w:rsid w:val="007116FD"/>
    <w:rsid w:val="00875031"/>
    <w:rsid w:val="00A97777"/>
    <w:rsid w:val="00AE4AA4"/>
    <w:rsid w:val="00B96492"/>
    <w:rsid w:val="00BC619E"/>
    <w:rsid w:val="00C13555"/>
    <w:rsid w:val="00C73E8E"/>
    <w:rsid w:val="00D677C4"/>
    <w:rsid w:val="00EB184F"/>
    <w:rsid w:val="00EE0E30"/>
    <w:rsid w:val="00FD1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05699"/>
  <w15:chartTrackingRefBased/>
  <w15:docId w15:val="{4D516926-9083-41C6-9253-756620D2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13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13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13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13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13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13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13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13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13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13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13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13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1355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1355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1355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1355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1355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1355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13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13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13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13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13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1355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1355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1355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13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1355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13555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174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D677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677C4"/>
  </w:style>
  <w:style w:type="paragraph" w:styleId="Fuzeile">
    <w:name w:val="footer"/>
    <w:basedOn w:val="Standard"/>
    <w:link w:val="FuzeileZchn"/>
    <w:uiPriority w:val="99"/>
    <w:unhideWhenUsed/>
    <w:rsid w:val="00D677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677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rina\Documents\HiWi%20Stelle\Arbeitsauftr&#228;ge\Aufgabe%2025.2%20-%20Leitfaden\title_page_template_03.2026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20A41-B536-4DA5-9C58-2F0B63DA3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title_page_template_03.2026.dotx</Template>
  <TotalTime>0</TotalTime>
  <Pages>4</Pages>
  <Words>124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Mergel</dc:creator>
  <cp:keywords/>
  <dc:description/>
  <cp:lastModifiedBy>Mergel, Irina</cp:lastModifiedBy>
  <cp:revision>6</cp:revision>
  <dcterms:created xsi:type="dcterms:W3CDTF">2026-04-01T07:24:00Z</dcterms:created>
  <dcterms:modified xsi:type="dcterms:W3CDTF">2026-04-02T08:15:00Z</dcterms:modified>
</cp:coreProperties>
</file>