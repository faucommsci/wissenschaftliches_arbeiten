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8CF0" w14:textId="77777777" w:rsidR="00C13555" w:rsidRDefault="003838BB">
      <w:r>
        <w:rPr>
          <w:noProof/>
        </w:rPr>
        <w:drawing>
          <wp:inline distT="0" distB="0" distL="0" distR="0" wp14:anchorId="16A19627" wp14:editId="22F7AEBF">
            <wp:extent cx="3107872" cy="451485"/>
            <wp:effectExtent l="0" t="0" r="0" b="5715"/>
            <wp:docPr id="124753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24" name="Grafik 1247532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5" t="15323" r="2546" b="1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87" cy="45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AA07" w14:textId="77777777" w:rsidR="00174341" w:rsidRDefault="00174341"/>
    <w:p w14:paraId="6461BC63" w14:textId="77777777" w:rsidR="00174341" w:rsidRDefault="00174341"/>
    <w:p w14:paraId="148506E5" w14:textId="77777777" w:rsidR="00174341" w:rsidRDefault="0017434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Lehrstuhl für Kommunikationswissenschaft</w:t>
      </w:r>
    </w:p>
    <w:p w14:paraId="4E664C5E" w14:textId="77777777" w:rsidR="00174341" w:rsidRDefault="00174341">
      <w:pPr>
        <w:rPr>
          <w:rFonts w:ascii="Calibri" w:hAnsi="Calibri" w:cs="Calibri"/>
          <w:b/>
          <w:bCs/>
        </w:rPr>
      </w:pPr>
    </w:p>
    <w:p w14:paraId="458C8F6F" w14:textId="77777777" w:rsidR="00A97777" w:rsidRDefault="00A97777">
      <w:pPr>
        <w:rPr>
          <w:rFonts w:ascii="Calibri" w:hAnsi="Calibri" w:cs="Calibri"/>
          <w:b/>
          <w:bCs/>
        </w:rPr>
      </w:pPr>
    </w:p>
    <w:tbl>
      <w:tblPr>
        <w:tblStyle w:val="Tabellenraster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14:paraId="548708DE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3C6774A2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Semester:</w:t>
            </w:r>
          </w:p>
        </w:tc>
        <w:tc>
          <w:tcPr>
            <w:tcW w:w="5806" w:type="dxa"/>
            <w:vAlign w:val="center"/>
          </w:tcPr>
          <w:p w14:paraId="67F2467D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[Winter-/Sommersemester Jahr]</w:t>
            </w:r>
          </w:p>
        </w:tc>
      </w:tr>
      <w:tr w:rsidR="00174341" w14:paraId="1C75CB0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B6C1639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Dozentin/Dozent: </w:t>
            </w:r>
          </w:p>
        </w:tc>
        <w:tc>
          <w:tcPr>
            <w:tcW w:w="5806" w:type="dxa"/>
            <w:vAlign w:val="center"/>
          </w:tcPr>
          <w:p w14:paraId="5C9D5FEC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[…]</w:t>
            </w:r>
          </w:p>
        </w:tc>
      </w:tr>
    </w:tbl>
    <w:p w14:paraId="6DFBCE9F" w14:textId="77777777" w:rsidR="00174341" w:rsidRPr="00174341" w:rsidRDefault="00174341">
      <w:pPr>
        <w:rPr>
          <w:rFonts w:ascii="Calibri" w:hAnsi="Calibri" w:cs="Calibri"/>
        </w:rPr>
      </w:pPr>
    </w:p>
    <w:p w14:paraId="7032913C" w14:textId="77777777" w:rsidR="00174341" w:rsidRDefault="00174341"/>
    <w:p w14:paraId="5EFAA527" w14:textId="77777777" w:rsidR="00174341" w:rsidRDefault="00174341"/>
    <w:tbl>
      <w:tblPr>
        <w:tblStyle w:val="Tabellenraster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14:paraId="64B08CAC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09EBAD5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Titel der Arbeit:</w:t>
            </w:r>
          </w:p>
        </w:tc>
        <w:tc>
          <w:tcPr>
            <w:tcW w:w="5806" w:type="dxa"/>
            <w:vAlign w:val="center"/>
          </w:tcPr>
          <w:p w14:paraId="74726C45" w14:textId="77777777" w:rsidR="00174341" w:rsidRPr="00174341" w:rsidRDefault="00174341" w:rsidP="00A441E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Titel der Arbeit</w:t>
            </w:r>
          </w:p>
        </w:tc>
      </w:tr>
      <w:tr w:rsidR="00174341" w14:paraId="2A97DBF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64119B31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Anzahl der Wörter: </w:t>
            </w:r>
          </w:p>
        </w:tc>
        <w:tc>
          <w:tcPr>
            <w:tcW w:w="5806" w:type="dxa"/>
            <w:vAlign w:val="center"/>
          </w:tcPr>
          <w:p w14:paraId="127B988C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Anzahl</w:t>
            </w:r>
          </w:p>
        </w:tc>
      </w:tr>
    </w:tbl>
    <w:tbl>
      <w:tblPr>
        <w:tblStyle w:val="Tabellenraster"/>
        <w:tblpPr w:leftFromText="141" w:rightFromText="141" w:vertAnchor="text" w:horzAnchor="margin" w:tblpX="-142" w:tblpY="45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A97777" w:rsidRPr="00A97777" w14:paraId="70D6AF4C" w14:textId="77777777" w:rsidTr="00A97777">
        <w:trPr>
          <w:trHeight w:val="340"/>
        </w:trPr>
        <w:tc>
          <w:tcPr>
            <w:tcW w:w="2689" w:type="dxa"/>
          </w:tcPr>
          <w:p w14:paraId="1EDF94C3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Name:</w:t>
            </w:r>
          </w:p>
        </w:tc>
        <w:tc>
          <w:tcPr>
            <w:tcW w:w="6373" w:type="dxa"/>
          </w:tcPr>
          <w:p w14:paraId="025ACF7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Vorname/Name</w:t>
            </w:r>
          </w:p>
        </w:tc>
      </w:tr>
      <w:tr w:rsidR="00A97777" w:rsidRPr="00A97777" w14:paraId="1CBF49B4" w14:textId="77777777" w:rsidTr="00A97777">
        <w:trPr>
          <w:trHeight w:val="340"/>
        </w:trPr>
        <w:tc>
          <w:tcPr>
            <w:tcW w:w="2689" w:type="dxa"/>
          </w:tcPr>
          <w:p w14:paraId="770FDBF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Matrikelnummer:</w:t>
            </w:r>
          </w:p>
        </w:tc>
        <w:tc>
          <w:tcPr>
            <w:tcW w:w="6373" w:type="dxa"/>
          </w:tcPr>
          <w:p w14:paraId="36776089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Matrikelnummer</w:t>
            </w:r>
          </w:p>
        </w:tc>
      </w:tr>
      <w:tr w:rsidR="00A97777" w:rsidRPr="00A97777" w14:paraId="18F139A0" w14:textId="77777777" w:rsidTr="00A97777">
        <w:trPr>
          <w:trHeight w:val="340"/>
        </w:trPr>
        <w:tc>
          <w:tcPr>
            <w:tcW w:w="2689" w:type="dxa"/>
          </w:tcPr>
          <w:p w14:paraId="717B4160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Studiengang:</w:t>
            </w:r>
          </w:p>
        </w:tc>
        <w:tc>
          <w:tcPr>
            <w:tcW w:w="6373" w:type="dxa"/>
          </w:tcPr>
          <w:p w14:paraId="2087E88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Masterstudiengang</w:t>
            </w:r>
          </w:p>
        </w:tc>
      </w:tr>
      <w:tr w:rsidR="00A97777" w:rsidRPr="00A97777" w14:paraId="35E89171" w14:textId="77777777" w:rsidTr="00A97777">
        <w:trPr>
          <w:trHeight w:val="340"/>
        </w:trPr>
        <w:tc>
          <w:tcPr>
            <w:tcW w:w="2689" w:type="dxa"/>
          </w:tcPr>
          <w:p w14:paraId="793C5EC7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Studiensemester:</w:t>
            </w:r>
          </w:p>
        </w:tc>
        <w:tc>
          <w:tcPr>
            <w:tcW w:w="6373" w:type="dxa"/>
          </w:tcPr>
          <w:p w14:paraId="1C0CE637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Studiensemester</w:t>
            </w:r>
          </w:p>
        </w:tc>
      </w:tr>
      <w:tr w:rsidR="00A97777" w:rsidRPr="00A97777" w14:paraId="2845518D" w14:textId="77777777" w:rsidTr="00A97777">
        <w:trPr>
          <w:trHeight w:val="340"/>
        </w:trPr>
        <w:tc>
          <w:tcPr>
            <w:tcW w:w="2689" w:type="dxa"/>
          </w:tcPr>
          <w:p w14:paraId="36205E23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Anschrift:</w:t>
            </w:r>
          </w:p>
        </w:tc>
        <w:tc>
          <w:tcPr>
            <w:tcW w:w="6373" w:type="dxa"/>
          </w:tcPr>
          <w:p w14:paraId="12C84680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Straße, Hausnummer, PLZ, Ort</w:t>
            </w:r>
          </w:p>
        </w:tc>
      </w:tr>
      <w:tr w:rsidR="00A97777" w:rsidRPr="00A97777" w14:paraId="2E53AFBE" w14:textId="77777777" w:rsidTr="00A97777">
        <w:trPr>
          <w:trHeight w:val="340"/>
        </w:trPr>
        <w:tc>
          <w:tcPr>
            <w:tcW w:w="2689" w:type="dxa"/>
          </w:tcPr>
          <w:p w14:paraId="065658C8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Telefonnummer:</w:t>
            </w:r>
          </w:p>
        </w:tc>
        <w:tc>
          <w:tcPr>
            <w:tcW w:w="6373" w:type="dxa"/>
          </w:tcPr>
          <w:p w14:paraId="399899DE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Telefonnummer</w:t>
            </w:r>
          </w:p>
        </w:tc>
      </w:tr>
      <w:tr w:rsidR="00A97777" w:rsidRPr="00A97777" w14:paraId="4928BAE7" w14:textId="77777777" w:rsidTr="00A97777">
        <w:trPr>
          <w:trHeight w:val="371"/>
        </w:trPr>
        <w:tc>
          <w:tcPr>
            <w:tcW w:w="2689" w:type="dxa"/>
          </w:tcPr>
          <w:p w14:paraId="5B89DA8C" w14:textId="06E20C21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E-Mail-Adresse:</w:t>
            </w:r>
          </w:p>
        </w:tc>
        <w:tc>
          <w:tcPr>
            <w:tcW w:w="6373" w:type="dxa"/>
          </w:tcPr>
          <w:p w14:paraId="5292147C" w14:textId="0B84F61A" w:rsidR="00EE0E30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E-Mail-Adresse</w:t>
            </w:r>
          </w:p>
        </w:tc>
      </w:tr>
    </w:tbl>
    <w:p w14:paraId="3A97124D" w14:textId="77777777" w:rsidR="00174341" w:rsidRDefault="00174341"/>
    <w:p w14:paraId="50A5DA68" w14:textId="77777777" w:rsidR="00174341" w:rsidRDefault="00174341"/>
    <w:p w14:paraId="05B897BC" w14:textId="77777777" w:rsidR="00A97777" w:rsidRDefault="00A97777"/>
    <w:p w14:paraId="15A1B382" w14:textId="77777777" w:rsidR="00A97777" w:rsidRDefault="00A97777"/>
    <w:p w14:paraId="77703C25" w14:textId="77777777" w:rsidR="00A97777" w:rsidRDefault="00A97777"/>
    <w:p w14:paraId="27C040F1" w14:textId="77777777" w:rsidR="00A97777" w:rsidRDefault="00A97777"/>
    <w:p w14:paraId="3B601798" w14:textId="77777777" w:rsidR="00EE0E30" w:rsidRDefault="00EE0E30"/>
    <w:p w14:paraId="44CBCACB" w14:textId="77777777" w:rsidR="00EE0E30" w:rsidRDefault="00EE0E30"/>
    <w:p w14:paraId="23C1CA8C" w14:textId="73F97A0A" w:rsidR="00EE0E30" w:rsidRDefault="00EE0E30">
      <w:r>
        <w:br w:type="page"/>
      </w:r>
    </w:p>
    <w:p w14:paraId="4294AB47" w14:textId="77777777" w:rsidR="00BC619E" w:rsidRDefault="00BC619E">
      <w:pPr>
        <w:sectPr w:rsidR="00BC619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9EB53C5" w14:textId="283FC1AC" w:rsidR="00EE0E30" w:rsidRDefault="00BC619E" w:rsidP="00BC619E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Arbeitstitel: [Arbeitstitel der Arbeit]</w:t>
      </w:r>
    </w:p>
    <w:p w14:paraId="77C0989A" w14:textId="61AA5CE6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Einleitung</w:t>
      </w:r>
    </w:p>
    <w:p w14:paraId="485C23FC" w14:textId="603FC2E1" w:rsidR="00C73E8E" w:rsidRPr="00C73E8E" w:rsidRDefault="007116FD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[Hinführung zum Thema, Relevanz, Forschungslücke, Forschungsfrage]</w:t>
      </w:r>
    </w:p>
    <w:p w14:paraId="6E5E12F9" w14:textId="36921E48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Forschungsstand</w:t>
      </w:r>
    </w:p>
    <w:p w14:paraId="38F96712" w14:textId="47B9250E" w:rsidR="00C73E8E" w:rsidRPr="00C73E8E" w:rsidRDefault="007116FD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[Zusammenfassung wichtigster Befunde]</w:t>
      </w:r>
    </w:p>
    <w:p w14:paraId="0EC119FC" w14:textId="212847E7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Theorie und Hypothesen</w:t>
      </w:r>
    </w:p>
    <w:p w14:paraId="767242E8" w14:textId="507B9970" w:rsidR="00C73E8E" w:rsidRPr="00C73E8E" w:rsidRDefault="007116FD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[Theoretisch-konzeptuelle Grundlagen, mit zentralen Befunden zu Hypothesen bilden]</w:t>
      </w:r>
    </w:p>
    <w:p w14:paraId="1C42635F" w14:textId="37480AAA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Methodisches Vorgehen</w:t>
      </w:r>
    </w:p>
    <w:p w14:paraId="6C9978CD" w14:textId="78586FB5" w:rsidR="00C73E8E" w:rsidRPr="00C73E8E" w:rsidRDefault="007116FD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[Skizzierung der Erhebungs- un</w:t>
      </w:r>
      <w:r w:rsidR="003D050B">
        <w:rPr>
          <w:rFonts w:ascii="Times New Roman" w:hAnsi="Times New Roman" w:cs="Times New Roman"/>
        </w:rPr>
        <w:t>d/oder</w:t>
      </w:r>
      <w:r>
        <w:rPr>
          <w:rFonts w:ascii="Times New Roman" w:hAnsi="Times New Roman" w:cs="Times New Roman"/>
        </w:rPr>
        <w:t xml:space="preserve"> Analysemethode]</w:t>
      </w:r>
    </w:p>
    <w:p w14:paraId="6A0BF5FF" w14:textId="77777777" w:rsidR="00C73E8E" w:rsidRDefault="00C73E8E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1DE6816" w14:textId="582DA47B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Gliederungsentwurf</w:t>
      </w:r>
    </w:p>
    <w:p w14:paraId="23A99670" w14:textId="2D8018F6" w:rsidR="00C73E8E" w:rsidRPr="00C73E8E" w:rsidRDefault="003D050B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[Maximal bis Gliederungsebene 2]</w:t>
      </w:r>
    </w:p>
    <w:p w14:paraId="496A1909" w14:textId="73E75109" w:rsidR="00C73E8E" w:rsidRDefault="00C73E8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3E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Grober Arbeits- und Zeitplan</w:t>
      </w:r>
    </w:p>
    <w:p w14:paraId="34368428" w14:textId="77777777" w:rsidR="00C73E8E" w:rsidRPr="00C73E8E" w:rsidRDefault="00C73E8E" w:rsidP="00C73E8E">
      <w:pPr>
        <w:spacing w:line="480" w:lineRule="auto"/>
        <w:jc w:val="both"/>
        <w:rPr>
          <w:rFonts w:ascii="Times New Roman" w:hAnsi="Times New Roman" w:cs="Times New Roman"/>
        </w:rPr>
      </w:pPr>
    </w:p>
    <w:p w14:paraId="7831EB20" w14:textId="77777777" w:rsidR="00C73E8E" w:rsidRDefault="00C73E8E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2A939951" w14:textId="463EF460" w:rsidR="00BC619E" w:rsidRP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Literaturverzeichnis</w:t>
      </w:r>
    </w:p>
    <w:p w14:paraId="4AEDB7BE" w14:textId="77777777" w:rsidR="00BC619E" w:rsidRPr="00BC619E" w:rsidRDefault="00BC619E" w:rsidP="00BC619E"/>
    <w:p w14:paraId="0680AD12" w14:textId="77777777" w:rsidR="00BC619E" w:rsidRPr="00BC619E" w:rsidRDefault="00BC619E" w:rsidP="00BC619E"/>
    <w:sectPr w:rsidR="00BC619E" w:rsidRPr="00BC619E" w:rsidSect="00D677C4">
      <w:headerReference w:type="default" r:id="rId15"/>
      <w:pgSz w:w="11906" w:h="16838"/>
      <w:pgMar w:top="1418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C8C60" w14:textId="77777777" w:rsidR="00186B6E" w:rsidRDefault="00186B6E" w:rsidP="00D677C4">
      <w:pPr>
        <w:spacing w:after="0" w:line="240" w:lineRule="auto"/>
      </w:pPr>
      <w:r>
        <w:separator/>
      </w:r>
    </w:p>
  </w:endnote>
  <w:endnote w:type="continuationSeparator" w:id="0">
    <w:p w14:paraId="0699ECD8" w14:textId="77777777" w:rsidR="00186B6E" w:rsidRDefault="00186B6E" w:rsidP="00D67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E039E" w14:textId="77777777" w:rsidR="00D677C4" w:rsidRDefault="00D677C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6F6E" w14:textId="77777777" w:rsidR="00D677C4" w:rsidRDefault="00D677C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710F8" w14:textId="77777777" w:rsidR="00D677C4" w:rsidRDefault="00D677C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0B55F" w14:textId="77777777" w:rsidR="00186B6E" w:rsidRDefault="00186B6E" w:rsidP="00D677C4">
      <w:pPr>
        <w:spacing w:after="0" w:line="240" w:lineRule="auto"/>
      </w:pPr>
      <w:r>
        <w:separator/>
      </w:r>
    </w:p>
  </w:footnote>
  <w:footnote w:type="continuationSeparator" w:id="0">
    <w:p w14:paraId="1AE83358" w14:textId="77777777" w:rsidR="00186B6E" w:rsidRDefault="00186B6E" w:rsidP="00D67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990C" w14:textId="77777777" w:rsidR="00D677C4" w:rsidRDefault="00D677C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9731D" w14:textId="6976BAFD" w:rsidR="00D677C4" w:rsidRPr="00D677C4" w:rsidRDefault="00D677C4">
    <w:pPr>
      <w:pStyle w:val="Kopfzeile"/>
      <w:rPr>
        <w:rFonts w:ascii="Times New Roman" w:hAnsi="Times New Roman" w:cs="Times New Roman"/>
      </w:rPr>
    </w:pPr>
    <w:r w:rsidRPr="00D677C4">
      <w:rPr>
        <w:rFonts w:ascii="Times New Roman" w:hAnsi="Times New Roman" w:cs="Times New Roman"/>
      </w:rPr>
      <w:ptab w:relativeTo="margin" w:alignment="center" w:leader="none"/>
    </w:r>
    <w:r w:rsidRPr="00D677C4">
      <w:rPr>
        <w:rFonts w:ascii="Times New Roman" w:hAnsi="Times New Roman" w:cs="Times New Roman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627A0" w14:textId="55282006" w:rsidR="00D677C4" w:rsidRDefault="00D677C4">
    <w:pPr>
      <w:pStyle w:val="Kopfzeile"/>
    </w:pPr>
    <w:r>
      <w:rPr>
        <w:rFonts w:ascii="Times New Roman" w:hAnsi="Times New Roman" w:cs="Times New Roman"/>
      </w:rPr>
      <w:t>[Kurztitel]</w:t>
    </w:r>
    <w:r>
      <w:ptab w:relativeTo="margin" w:alignment="center" w:leader="none"/>
    </w:r>
    <w:r>
      <w:ptab w:relativeTo="margin" w:alignment="right" w:leader="none"/>
    </w:r>
    <w:r w:rsidRPr="00D677C4">
      <w:rPr>
        <w:rFonts w:ascii="Times New Roman" w:hAnsi="Times New Roman" w:cs="Times New Roman"/>
      </w:rPr>
      <w:fldChar w:fldCharType="begin"/>
    </w:r>
    <w:r w:rsidRPr="00D677C4">
      <w:rPr>
        <w:rFonts w:ascii="Times New Roman" w:hAnsi="Times New Roman" w:cs="Times New Roman"/>
      </w:rPr>
      <w:instrText>PAGE   \* MERGEFORMAT</w:instrText>
    </w:r>
    <w:r w:rsidRPr="00D677C4">
      <w:rPr>
        <w:rFonts w:ascii="Times New Roman" w:hAnsi="Times New Roman" w:cs="Times New Roman"/>
      </w:rPr>
      <w:fldChar w:fldCharType="separate"/>
    </w:r>
    <w:r w:rsidRPr="00D677C4">
      <w:rPr>
        <w:rFonts w:ascii="Times New Roman" w:hAnsi="Times New Roman" w:cs="Times New Roman"/>
      </w:rPr>
      <w:t>1</w:t>
    </w:r>
    <w:r w:rsidRPr="00D677C4">
      <w:rPr>
        <w:rFonts w:ascii="Times New Roman" w:hAnsi="Times New Roman" w:cs="Times New Roman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F5D8" w14:textId="6301839A" w:rsidR="00D677C4" w:rsidRPr="00D677C4" w:rsidRDefault="00D677C4">
    <w:pPr>
      <w:pStyle w:val="Kopfzeile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[Kurztitel]</w:t>
    </w:r>
    <w:r w:rsidRPr="00D677C4">
      <w:rPr>
        <w:rFonts w:ascii="Times New Roman" w:hAnsi="Times New Roman" w:cs="Times New Roman"/>
      </w:rPr>
      <w:ptab w:relativeTo="margin" w:alignment="center" w:leader="none"/>
    </w:r>
    <w:r w:rsidRPr="00D677C4">
      <w:rPr>
        <w:rFonts w:ascii="Times New Roman" w:hAnsi="Times New Roman" w:cs="Times New Roman"/>
      </w:rPr>
      <w:ptab w:relativeTo="margin" w:alignment="right" w:leader="none"/>
    </w:r>
    <w:r w:rsidRPr="00D677C4">
      <w:rPr>
        <w:rFonts w:ascii="Times New Roman" w:hAnsi="Times New Roman" w:cs="Times New Roman"/>
      </w:rPr>
      <w:fldChar w:fldCharType="begin"/>
    </w:r>
    <w:r w:rsidRPr="00D677C4">
      <w:rPr>
        <w:rFonts w:ascii="Times New Roman" w:hAnsi="Times New Roman" w:cs="Times New Roman"/>
      </w:rPr>
      <w:instrText>PAGE   \* MERGEFORMAT</w:instrText>
    </w:r>
    <w:r w:rsidRPr="00D677C4">
      <w:rPr>
        <w:rFonts w:ascii="Times New Roman" w:hAnsi="Times New Roman" w:cs="Times New Roman"/>
      </w:rPr>
      <w:fldChar w:fldCharType="separate"/>
    </w:r>
    <w:r w:rsidRPr="00D677C4">
      <w:rPr>
        <w:rFonts w:ascii="Times New Roman" w:hAnsi="Times New Roman" w:cs="Times New Roman"/>
      </w:rPr>
      <w:t>1</w:t>
    </w:r>
    <w:r w:rsidRPr="00D677C4">
      <w:rPr>
        <w:rFonts w:ascii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78E"/>
    <w:multiLevelType w:val="hybridMultilevel"/>
    <w:tmpl w:val="038EBA6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5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53"/>
    <w:rsid w:val="000F426C"/>
    <w:rsid w:val="00154B2C"/>
    <w:rsid w:val="00174341"/>
    <w:rsid w:val="00186B6E"/>
    <w:rsid w:val="00261FBD"/>
    <w:rsid w:val="003838BB"/>
    <w:rsid w:val="003D050B"/>
    <w:rsid w:val="004407B9"/>
    <w:rsid w:val="00603F53"/>
    <w:rsid w:val="007116FD"/>
    <w:rsid w:val="00A97777"/>
    <w:rsid w:val="00AE4AA4"/>
    <w:rsid w:val="00B96492"/>
    <w:rsid w:val="00BC619E"/>
    <w:rsid w:val="00C13555"/>
    <w:rsid w:val="00C73E8E"/>
    <w:rsid w:val="00D677C4"/>
    <w:rsid w:val="00EB184F"/>
    <w:rsid w:val="00EE0E30"/>
    <w:rsid w:val="00FD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5699"/>
  <w15:chartTrackingRefBased/>
  <w15:docId w15:val="{4D516926-9083-41C6-9253-756620D2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35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35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35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35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35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35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35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35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35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35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355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74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D677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77C4"/>
  </w:style>
  <w:style w:type="paragraph" w:styleId="Fuzeile">
    <w:name w:val="footer"/>
    <w:basedOn w:val="Standard"/>
    <w:link w:val="FuzeileZchn"/>
    <w:uiPriority w:val="99"/>
    <w:unhideWhenUsed/>
    <w:rsid w:val="00D677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67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\Documents\HiWi%20Stelle\Arbeitsauftr&#228;ge\Aufgabe%2025.2%20-%20Leitfaden\title_page_template_03.2026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0A41-B536-4DA5-9C58-2F0B63DA3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title_page_template_03.2026.dotx</Template>
  <TotalTime>0</TotalTime>
  <Pages>4</Pages>
  <Words>119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Mergel</dc:creator>
  <cp:keywords/>
  <dc:description/>
  <cp:lastModifiedBy>Mergel, Irina</cp:lastModifiedBy>
  <cp:revision>5</cp:revision>
  <dcterms:created xsi:type="dcterms:W3CDTF">2026-04-01T07:24:00Z</dcterms:created>
  <dcterms:modified xsi:type="dcterms:W3CDTF">2026-04-01T08:04:00Z</dcterms:modified>
</cp:coreProperties>
</file>