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Pr="00CC5DFC" w:rsidRDefault="003838BB">
      <w:pPr>
        <w:rPr>
          <w14:ligatures w14:val="none"/>
        </w:rPr>
      </w:pPr>
      <w:r w:rsidRPr="00CC5DFC">
        <w:rPr>
          <w:noProof/>
          <w14:ligatures w14:val="none"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Pr="00CC5DFC" w:rsidRDefault="00174341">
      <w:pPr>
        <w:rPr>
          <w14:ligatures w14:val="none"/>
        </w:rPr>
      </w:pPr>
    </w:p>
    <w:p w14:paraId="6461BC63" w14:textId="77777777" w:rsidR="00174341" w:rsidRPr="00CC5DFC" w:rsidRDefault="00174341">
      <w:pPr>
        <w:rPr>
          <w14:ligatures w14:val="none"/>
        </w:rPr>
      </w:pPr>
    </w:p>
    <w:p w14:paraId="148506E5" w14:textId="77777777" w:rsidR="00174341" w:rsidRPr="00CC5DFC" w:rsidRDefault="00174341">
      <w:pPr>
        <w:rPr>
          <w:rFonts w:ascii="Calibri" w:hAnsi="Calibri" w:cs="Calibri"/>
          <w:b/>
          <w:bCs/>
          <w14:ligatures w14:val="none"/>
        </w:rPr>
      </w:pPr>
      <w:r w:rsidRPr="00CC5DFC">
        <w:rPr>
          <w:rFonts w:ascii="Calibri" w:hAnsi="Calibri" w:cs="Calibri"/>
          <w:b/>
          <w:bCs/>
          <w14:ligatures w14:val="none"/>
        </w:rPr>
        <w:t>Lehrstuhl für Kommunikationswissenschaft</w:t>
      </w:r>
    </w:p>
    <w:p w14:paraId="4E664C5E" w14:textId="77777777" w:rsidR="00174341" w:rsidRPr="00CC5DFC" w:rsidRDefault="00174341">
      <w:pPr>
        <w:rPr>
          <w:rFonts w:ascii="Calibri" w:hAnsi="Calibri" w:cs="Calibri"/>
          <w:b/>
          <w:bCs/>
          <w14:ligatures w14:val="none"/>
        </w:rPr>
      </w:pPr>
    </w:p>
    <w:p w14:paraId="458C8F6F" w14:textId="77777777" w:rsidR="00A97777" w:rsidRPr="00CC5DFC" w:rsidRDefault="00A97777">
      <w:pPr>
        <w:rPr>
          <w:rFonts w:ascii="Calibri" w:hAnsi="Calibri" w:cs="Calibri"/>
          <w:b/>
          <w:bCs/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548708DE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3C6774A2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Semester:</w:t>
            </w:r>
          </w:p>
        </w:tc>
        <w:tc>
          <w:tcPr>
            <w:tcW w:w="5806" w:type="dxa"/>
            <w:vAlign w:val="center"/>
          </w:tcPr>
          <w:p w14:paraId="67F2467D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[Winter-/Sommersemester Jahr]</w:t>
            </w:r>
          </w:p>
        </w:tc>
      </w:tr>
      <w:tr w:rsidR="00174341" w:rsidRPr="00CC5DFC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 xml:space="preserve">Dozentin/Dozent: </w:t>
            </w:r>
          </w:p>
        </w:tc>
        <w:tc>
          <w:tcPr>
            <w:tcW w:w="5806" w:type="dxa"/>
            <w:vAlign w:val="center"/>
          </w:tcPr>
          <w:p w14:paraId="5C9D5FEC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[…]</w:t>
            </w:r>
          </w:p>
        </w:tc>
      </w:tr>
    </w:tbl>
    <w:p w14:paraId="6DFBCE9F" w14:textId="77777777" w:rsidR="00174341" w:rsidRPr="00CC5DFC" w:rsidRDefault="00174341">
      <w:pPr>
        <w:rPr>
          <w:rFonts w:ascii="Calibri" w:hAnsi="Calibri" w:cs="Calibri"/>
          <w14:ligatures w14:val="none"/>
        </w:rPr>
      </w:pPr>
    </w:p>
    <w:p w14:paraId="7032913C" w14:textId="77777777" w:rsidR="00174341" w:rsidRPr="00CC5DFC" w:rsidRDefault="00174341">
      <w:pPr>
        <w:rPr>
          <w14:ligatures w14:val="none"/>
        </w:rPr>
      </w:pPr>
    </w:p>
    <w:p w14:paraId="5EFAA527" w14:textId="77777777" w:rsidR="00174341" w:rsidRPr="00CC5DFC" w:rsidRDefault="00174341">
      <w:pPr>
        <w:rPr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CC5DFC" w:rsidRDefault="00174341" w:rsidP="00A441ED">
            <w:pPr>
              <w:rPr>
                <w:rFonts w:ascii="Calibri" w:hAnsi="Calibri" w:cs="Calibri"/>
                <w:b/>
                <w:bCs/>
                <w14:ligatures w14:val="none"/>
              </w:rPr>
            </w:pPr>
            <w:r w:rsidRPr="00CC5DFC">
              <w:rPr>
                <w:rFonts w:ascii="Calibri" w:hAnsi="Calibri" w:cs="Calibri"/>
                <w:b/>
                <w:bCs/>
                <w14:ligatures w14:val="none"/>
              </w:rPr>
              <w:t>Titel der Arbeit</w:t>
            </w:r>
          </w:p>
        </w:tc>
      </w:tr>
      <w:tr w:rsidR="00174341" w:rsidRPr="00CC5DFC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Anzahl</w:t>
            </w:r>
          </w:p>
        </w:tc>
      </w:tr>
    </w:tbl>
    <w:tbl>
      <w:tblPr>
        <w:tblStyle w:val="TableGrid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CC5DFC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Name:</w:t>
            </w:r>
          </w:p>
        </w:tc>
        <w:tc>
          <w:tcPr>
            <w:tcW w:w="6373" w:type="dxa"/>
          </w:tcPr>
          <w:p w14:paraId="025ACF7D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Vorname/Name</w:t>
            </w:r>
          </w:p>
        </w:tc>
      </w:tr>
      <w:tr w:rsidR="00A97777" w:rsidRPr="00CC5DFC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Matrikelnummer:</w:t>
            </w:r>
          </w:p>
        </w:tc>
        <w:tc>
          <w:tcPr>
            <w:tcW w:w="6373" w:type="dxa"/>
          </w:tcPr>
          <w:p w14:paraId="36776089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Matrikelnummer</w:t>
            </w:r>
          </w:p>
        </w:tc>
      </w:tr>
      <w:tr w:rsidR="00A97777" w:rsidRPr="00CC5DFC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Studiengang:</w:t>
            </w:r>
          </w:p>
        </w:tc>
        <w:tc>
          <w:tcPr>
            <w:tcW w:w="6373" w:type="dxa"/>
          </w:tcPr>
          <w:p w14:paraId="2087E88D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Masterstudiengang</w:t>
            </w:r>
          </w:p>
        </w:tc>
      </w:tr>
      <w:tr w:rsidR="00A97777" w:rsidRPr="00CC5DFC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Studiensemester:</w:t>
            </w:r>
          </w:p>
        </w:tc>
        <w:tc>
          <w:tcPr>
            <w:tcW w:w="6373" w:type="dxa"/>
          </w:tcPr>
          <w:p w14:paraId="1C0CE637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Studiensemester</w:t>
            </w:r>
          </w:p>
        </w:tc>
      </w:tr>
      <w:tr w:rsidR="00A97777" w:rsidRPr="00CC5DFC" w14:paraId="2845518D" w14:textId="77777777" w:rsidTr="00A97777">
        <w:trPr>
          <w:trHeight w:val="340"/>
        </w:trPr>
        <w:tc>
          <w:tcPr>
            <w:tcW w:w="2689" w:type="dxa"/>
          </w:tcPr>
          <w:p w14:paraId="36205E23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Anschrift:</w:t>
            </w:r>
          </w:p>
        </w:tc>
        <w:tc>
          <w:tcPr>
            <w:tcW w:w="6373" w:type="dxa"/>
          </w:tcPr>
          <w:p w14:paraId="12C84680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Straße, Hausnummer, PLZ, Ort</w:t>
            </w:r>
          </w:p>
        </w:tc>
      </w:tr>
      <w:tr w:rsidR="00A97777" w:rsidRPr="00CC5DFC" w14:paraId="2E53AFBE" w14:textId="77777777" w:rsidTr="00A97777">
        <w:trPr>
          <w:trHeight w:val="340"/>
        </w:trPr>
        <w:tc>
          <w:tcPr>
            <w:tcW w:w="2689" w:type="dxa"/>
          </w:tcPr>
          <w:p w14:paraId="065658C8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Telefonnummer:</w:t>
            </w:r>
          </w:p>
        </w:tc>
        <w:tc>
          <w:tcPr>
            <w:tcW w:w="6373" w:type="dxa"/>
          </w:tcPr>
          <w:p w14:paraId="399899DE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Telefonnummer</w:t>
            </w:r>
          </w:p>
        </w:tc>
      </w:tr>
      <w:tr w:rsidR="00A97777" w:rsidRPr="00CC5DFC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E-Mail-Adresse:</w:t>
            </w:r>
          </w:p>
        </w:tc>
        <w:tc>
          <w:tcPr>
            <w:tcW w:w="6373" w:type="dxa"/>
          </w:tcPr>
          <w:p w14:paraId="5292147C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E-Mail-Adresse</w:t>
            </w:r>
          </w:p>
        </w:tc>
      </w:tr>
    </w:tbl>
    <w:p w14:paraId="3A97124D" w14:textId="77777777" w:rsidR="00174341" w:rsidRPr="00CC5DFC" w:rsidRDefault="00174341">
      <w:pPr>
        <w:rPr>
          <w14:ligatures w14:val="none"/>
        </w:rPr>
      </w:pPr>
    </w:p>
    <w:p w14:paraId="50A5DA68" w14:textId="77777777" w:rsidR="00174341" w:rsidRPr="00CC5DFC" w:rsidRDefault="00174341">
      <w:pPr>
        <w:rPr>
          <w14:ligatures w14:val="none"/>
        </w:rPr>
      </w:pPr>
    </w:p>
    <w:p w14:paraId="05B897BC" w14:textId="77777777" w:rsidR="00A97777" w:rsidRPr="00CC5DFC" w:rsidRDefault="00A97777">
      <w:pPr>
        <w:rPr>
          <w14:ligatures w14:val="none"/>
        </w:rPr>
      </w:pPr>
    </w:p>
    <w:p w14:paraId="15A1B382" w14:textId="77777777" w:rsidR="00A97777" w:rsidRPr="00CC5DFC" w:rsidRDefault="00A97777">
      <w:pPr>
        <w:rPr>
          <w14:ligatures w14:val="none"/>
        </w:rPr>
      </w:pPr>
    </w:p>
    <w:p w14:paraId="77703C25" w14:textId="77777777" w:rsidR="00A97777" w:rsidRPr="00CC5DFC" w:rsidRDefault="00A97777">
      <w:pPr>
        <w:rPr>
          <w14:ligatures w14:val="none"/>
        </w:rPr>
      </w:pPr>
    </w:p>
    <w:p w14:paraId="27C040F1" w14:textId="77777777" w:rsidR="00A97777" w:rsidRPr="00CC5DFC" w:rsidRDefault="00A97777">
      <w:pPr>
        <w:rPr>
          <w14:ligatures w14:val="none"/>
        </w:rPr>
      </w:pPr>
    </w:p>
    <w:sectPr w:rsidR="00A97777" w:rsidRPr="00CC5D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74341"/>
    <w:rsid w:val="00261FBD"/>
    <w:rsid w:val="003838BB"/>
    <w:rsid w:val="004407B9"/>
    <w:rsid w:val="005863A0"/>
    <w:rsid w:val="00603F53"/>
    <w:rsid w:val="00A97777"/>
    <w:rsid w:val="00AE4AA4"/>
    <w:rsid w:val="00B96492"/>
    <w:rsid w:val="00C13555"/>
    <w:rsid w:val="00CC5DFC"/>
    <w:rsid w:val="00EB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C:\Users\irina\Documents\HiWi Stelle\Arbeitsaufträge\Aufgabe 25.2 - Leitfaden\title_page_template_03.2026.dotx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Klingelhöfer, Julius</cp:lastModifiedBy>
  <cp:revision>3</cp:revision>
  <cp:lastPrinted>2026-04-02T12:17:00Z</cp:lastPrinted>
  <dcterms:created xsi:type="dcterms:W3CDTF">2026-04-02T12:17:00Z</dcterms:created>
  <dcterms:modified xsi:type="dcterms:W3CDTF">2026-04-02T12:19:00Z</dcterms:modified>
</cp:coreProperties>
</file>