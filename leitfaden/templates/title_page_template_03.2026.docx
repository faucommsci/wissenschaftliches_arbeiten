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8CF0" w14:textId="77777777" w:rsidR="00C13555" w:rsidRDefault="003838BB">
      <w:r>
        <w:rPr>
          <w:noProof/>
        </w:rPr>
        <w:drawing>
          <wp:inline distT="0" distB="0" distL="0" distR="0" wp14:anchorId="16A19627" wp14:editId="22F7AEBF">
            <wp:extent cx="3107872" cy="451485"/>
            <wp:effectExtent l="0" t="0" r="0" b="5715"/>
            <wp:docPr id="124753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324" name="Grafik 1247532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5" t="15323" r="2546" b="13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487" cy="457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2AA07" w14:textId="77777777" w:rsidR="00174341" w:rsidRDefault="00174341"/>
    <w:p w14:paraId="6461BC63" w14:textId="77777777" w:rsidR="00174341" w:rsidRDefault="00174341"/>
    <w:p w14:paraId="148506E5" w14:textId="77777777" w:rsidR="00174341" w:rsidRDefault="0017434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Lehrstuhl für Kommunikationswissenschaft</w:t>
      </w:r>
    </w:p>
    <w:p w14:paraId="4E664C5E" w14:textId="77777777" w:rsidR="00174341" w:rsidRDefault="00174341">
      <w:pPr>
        <w:rPr>
          <w:rFonts w:ascii="Calibri" w:hAnsi="Calibri" w:cs="Calibri"/>
          <w:b/>
          <w:bCs/>
        </w:rPr>
      </w:pPr>
    </w:p>
    <w:p w14:paraId="458C8F6F" w14:textId="77777777" w:rsidR="00A97777" w:rsidRDefault="00A97777">
      <w:pPr>
        <w:rPr>
          <w:rFonts w:ascii="Calibri" w:hAnsi="Calibri" w:cs="Calibri"/>
          <w:b/>
          <w:bCs/>
        </w:rPr>
      </w:pPr>
    </w:p>
    <w:tbl>
      <w:tblPr>
        <w:tblStyle w:val="Tabellenraster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06"/>
      </w:tblGrid>
      <w:tr w:rsidR="00174341" w14:paraId="548708DE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3C6774A2" w14:textId="77777777" w:rsidR="00174341" w:rsidRDefault="00174341" w:rsidP="00174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Semester:</w:t>
            </w:r>
          </w:p>
        </w:tc>
        <w:tc>
          <w:tcPr>
            <w:tcW w:w="5806" w:type="dxa"/>
            <w:vAlign w:val="center"/>
          </w:tcPr>
          <w:p w14:paraId="67F2467D" w14:textId="77777777" w:rsidR="00174341" w:rsidRDefault="00174341" w:rsidP="00174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[Winter-/Sommersemester Jahr]</w:t>
            </w:r>
          </w:p>
        </w:tc>
      </w:tr>
      <w:tr w:rsidR="00174341" w14:paraId="1C75CB0F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5B6C1639" w14:textId="77777777" w:rsidR="00174341" w:rsidRDefault="00174341" w:rsidP="00174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Dozentin/Dozent: </w:t>
            </w:r>
          </w:p>
        </w:tc>
        <w:tc>
          <w:tcPr>
            <w:tcW w:w="5806" w:type="dxa"/>
            <w:vAlign w:val="center"/>
          </w:tcPr>
          <w:p w14:paraId="5C9D5FEC" w14:textId="77777777" w:rsidR="00174341" w:rsidRDefault="00174341" w:rsidP="00174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[…]</w:t>
            </w:r>
          </w:p>
        </w:tc>
      </w:tr>
    </w:tbl>
    <w:p w14:paraId="6DFBCE9F" w14:textId="77777777" w:rsidR="00174341" w:rsidRPr="00174341" w:rsidRDefault="00174341">
      <w:pPr>
        <w:rPr>
          <w:rFonts w:ascii="Calibri" w:hAnsi="Calibri" w:cs="Calibri"/>
        </w:rPr>
      </w:pPr>
    </w:p>
    <w:p w14:paraId="7032913C" w14:textId="77777777" w:rsidR="00174341" w:rsidRDefault="00174341"/>
    <w:p w14:paraId="5EFAA527" w14:textId="77777777" w:rsidR="00174341" w:rsidRDefault="00174341"/>
    <w:tbl>
      <w:tblPr>
        <w:tblStyle w:val="Tabellenraster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06"/>
      </w:tblGrid>
      <w:tr w:rsidR="00174341" w14:paraId="64B08CAC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509EBAD5" w14:textId="77777777" w:rsidR="00174341" w:rsidRDefault="00174341" w:rsidP="00A441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Titel der Arbeit:</w:t>
            </w:r>
          </w:p>
        </w:tc>
        <w:tc>
          <w:tcPr>
            <w:tcW w:w="5806" w:type="dxa"/>
            <w:vAlign w:val="center"/>
          </w:tcPr>
          <w:p w14:paraId="74726C45" w14:textId="77777777" w:rsidR="00174341" w:rsidRPr="00174341" w:rsidRDefault="00174341" w:rsidP="00A441ED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Titel der Arbeit</w:t>
            </w:r>
          </w:p>
        </w:tc>
      </w:tr>
      <w:tr w:rsidR="00174341" w14:paraId="2A97DBFF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64119B31" w14:textId="77777777" w:rsidR="00174341" w:rsidRDefault="00174341" w:rsidP="00A441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Anzahl der Wörter: </w:t>
            </w:r>
          </w:p>
        </w:tc>
        <w:tc>
          <w:tcPr>
            <w:tcW w:w="5806" w:type="dxa"/>
            <w:vAlign w:val="center"/>
          </w:tcPr>
          <w:p w14:paraId="127B988C" w14:textId="77777777" w:rsidR="00174341" w:rsidRDefault="00174341" w:rsidP="00A441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Anzahl</w:t>
            </w:r>
          </w:p>
        </w:tc>
      </w:tr>
    </w:tbl>
    <w:tbl>
      <w:tblPr>
        <w:tblStyle w:val="Tabellenraster"/>
        <w:tblpPr w:leftFromText="141" w:rightFromText="141" w:vertAnchor="text" w:horzAnchor="margin" w:tblpX="-142" w:tblpY="45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3"/>
      </w:tblGrid>
      <w:tr w:rsidR="00A97777" w:rsidRPr="00A97777" w14:paraId="70D6AF4C" w14:textId="77777777" w:rsidTr="00A97777">
        <w:trPr>
          <w:trHeight w:val="340"/>
        </w:trPr>
        <w:tc>
          <w:tcPr>
            <w:tcW w:w="2689" w:type="dxa"/>
          </w:tcPr>
          <w:p w14:paraId="1EDF94C3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Name:</w:t>
            </w:r>
          </w:p>
        </w:tc>
        <w:tc>
          <w:tcPr>
            <w:tcW w:w="6373" w:type="dxa"/>
          </w:tcPr>
          <w:p w14:paraId="025ACF7D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Vorname/Name</w:t>
            </w:r>
          </w:p>
        </w:tc>
      </w:tr>
      <w:tr w:rsidR="00A97777" w:rsidRPr="00A97777" w14:paraId="1CBF49B4" w14:textId="77777777" w:rsidTr="00A97777">
        <w:trPr>
          <w:trHeight w:val="340"/>
        </w:trPr>
        <w:tc>
          <w:tcPr>
            <w:tcW w:w="2689" w:type="dxa"/>
          </w:tcPr>
          <w:p w14:paraId="770FDBFD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Matrikelnummer:</w:t>
            </w:r>
          </w:p>
        </w:tc>
        <w:tc>
          <w:tcPr>
            <w:tcW w:w="6373" w:type="dxa"/>
          </w:tcPr>
          <w:p w14:paraId="36776089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Matrikelnummer</w:t>
            </w:r>
          </w:p>
        </w:tc>
      </w:tr>
      <w:tr w:rsidR="00A97777" w:rsidRPr="00A97777" w14:paraId="18F139A0" w14:textId="77777777" w:rsidTr="00A97777">
        <w:trPr>
          <w:trHeight w:val="340"/>
        </w:trPr>
        <w:tc>
          <w:tcPr>
            <w:tcW w:w="2689" w:type="dxa"/>
          </w:tcPr>
          <w:p w14:paraId="717B4160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Studiengang:</w:t>
            </w:r>
          </w:p>
        </w:tc>
        <w:tc>
          <w:tcPr>
            <w:tcW w:w="6373" w:type="dxa"/>
          </w:tcPr>
          <w:p w14:paraId="2087E88D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Masterstudiengang</w:t>
            </w:r>
          </w:p>
        </w:tc>
      </w:tr>
      <w:tr w:rsidR="00A97777" w:rsidRPr="00A97777" w14:paraId="35E89171" w14:textId="77777777" w:rsidTr="00A97777">
        <w:trPr>
          <w:trHeight w:val="340"/>
        </w:trPr>
        <w:tc>
          <w:tcPr>
            <w:tcW w:w="2689" w:type="dxa"/>
          </w:tcPr>
          <w:p w14:paraId="793C5EC7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Studiensemester:</w:t>
            </w:r>
          </w:p>
        </w:tc>
        <w:tc>
          <w:tcPr>
            <w:tcW w:w="6373" w:type="dxa"/>
          </w:tcPr>
          <w:p w14:paraId="1C0CE637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Studiensemester</w:t>
            </w:r>
          </w:p>
        </w:tc>
      </w:tr>
      <w:tr w:rsidR="00A97777" w:rsidRPr="00A97777" w14:paraId="2845518D" w14:textId="77777777" w:rsidTr="00A97777">
        <w:trPr>
          <w:trHeight w:val="340"/>
        </w:trPr>
        <w:tc>
          <w:tcPr>
            <w:tcW w:w="2689" w:type="dxa"/>
          </w:tcPr>
          <w:p w14:paraId="36205E23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Anschrift:</w:t>
            </w:r>
          </w:p>
        </w:tc>
        <w:tc>
          <w:tcPr>
            <w:tcW w:w="6373" w:type="dxa"/>
          </w:tcPr>
          <w:p w14:paraId="12C84680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Straße, Hausnummer, PLZ, Ort</w:t>
            </w:r>
          </w:p>
        </w:tc>
      </w:tr>
      <w:tr w:rsidR="00A97777" w:rsidRPr="00A97777" w14:paraId="2E53AFBE" w14:textId="77777777" w:rsidTr="00A97777">
        <w:trPr>
          <w:trHeight w:val="340"/>
        </w:trPr>
        <w:tc>
          <w:tcPr>
            <w:tcW w:w="2689" w:type="dxa"/>
          </w:tcPr>
          <w:p w14:paraId="065658C8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Telefonnummer:</w:t>
            </w:r>
          </w:p>
        </w:tc>
        <w:tc>
          <w:tcPr>
            <w:tcW w:w="6373" w:type="dxa"/>
          </w:tcPr>
          <w:p w14:paraId="399899DE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Telefonnummer</w:t>
            </w:r>
          </w:p>
        </w:tc>
      </w:tr>
      <w:tr w:rsidR="00A97777" w:rsidRPr="00A97777" w14:paraId="4928BAE7" w14:textId="77777777" w:rsidTr="00A97777">
        <w:trPr>
          <w:trHeight w:val="371"/>
        </w:trPr>
        <w:tc>
          <w:tcPr>
            <w:tcW w:w="2689" w:type="dxa"/>
          </w:tcPr>
          <w:p w14:paraId="5B89DA8C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E-Mail-Adresse:</w:t>
            </w:r>
          </w:p>
        </w:tc>
        <w:tc>
          <w:tcPr>
            <w:tcW w:w="6373" w:type="dxa"/>
          </w:tcPr>
          <w:p w14:paraId="5292147C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E-Mail-Adresse</w:t>
            </w:r>
          </w:p>
        </w:tc>
      </w:tr>
    </w:tbl>
    <w:p w14:paraId="3A97124D" w14:textId="77777777" w:rsidR="00174341" w:rsidRDefault="00174341"/>
    <w:p w14:paraId="50A5DA68" w14:textId="77777777" w:rsidR="00174341" w:rsidRDefault="00174341"/>
    <w:p w14:paraId="05B897BC" w14:textId="77777777" w:rsidR="00A97777" w:rsidRDefault="00A97777"/>
    <w:p w14:paraId="15A1B382" w14:textId="77777777" w:rsidR="00A97777" w:rsidRDefault="00A97777"/>
    <w:p w14:paraId="77703C25" w14:textId="77777777" w:rsidR="00A97777" w:rsidRDefault="00A97777"/>
    <w:p w14:paraId="27C040F1" w14:textId="77777777" w:rsidR="00A97777" w:rsidRDefault="00A97777"/>
    <w:sectPr w:rsidR="00A977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53"/>
    <w:rsid w:val="000F426C"/>
    <w:rsid w:val="00174341"/>
    <w:rsid w:val="00261FBD"/>
    <w:rsid w:val="003838BB"/>
    <w:rsid w:val="004407B9"/>
    <w:rsid w:val="00603F53"/>
    <w:rsid w:val="00A97777"/>
    <w:rsid w:val="00AE4AA4"/>
    <w:rsid w:val="00B96492"/>
    <w:rsid w:val="00C13555"/>
    <w:rsid w:val="00EB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05699"/>
  <w15:chartTrackingRefBased/>
  <w15:docId w15:val="{4D516926-9083-41C6-9253-756620D2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3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3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3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3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3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3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3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3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3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3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3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3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35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35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35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35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35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35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3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3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3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3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3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35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35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35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3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35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355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74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ina\Documents\HiWi%20Stelle\Arbeitsauftr&#228;ge\Aufgabe%2025.2%20-%20Leitfaden\title_page_template_03.2026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20A41-B536-4DA5-9C58-2F0B63DA3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title_page_template_03.2026.dotx</Template>
  <TotalTime>0</TotalTime>
  <Pages>1</Pages>
  <Words>55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Mergel</dc:creator>
  <cp:keywords/>
  <dc:description/>
  <cp:lastModifiedBy>Mergel, Irina</cp:lastModifiedBy>
  <cp:revision>1</cp:revision>
  <dcterms:created xsi:type="dcterms:W3CDTF">2026-03-31T08:49:00Z</dcterms:created>
  <dcterms:modified xsi:type="dcterms:W3CDTF">2026-03-31T08:50:00Z</dcterms:modified>
</cp:coreProperties>
</file>